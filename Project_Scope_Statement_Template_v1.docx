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975E" w14:textId="55515D3A" w:rsidR="00B46CF5" w:rsidRPr="004F14C1" w:rsidRDefault="00B46CF5" w:rsidP="00B46CF5">
      <w:pPr>
        <w:pStyle w:val="berschrift1"/>
        <w:rPr>
          <w:rFonts w:ascii="Verdana" w:hAnsi="Verdana"/>
          <w:color w:val="008080"/>
          <w:sz w:val="28"/>
          <w:lang w:val="en-US"/>
        </w:rPr>
      </w:pPr>
      <w:bookmarkStart w:id="0" w:name="_Toc20908604"/>
      <w:r w:rsidRPr="004F14C1">
        <w:rPr>
          <w:rFonts w:ascii="Verdana" w:hAnsi="Verdana"/>
          <w:b/>
          <w:color w:val="008080"/>
          <w:lang w:val="en-US"/>
        </w:rPr>
        <w:t>PROJECT SCOPE STATEMENT</w:t>
      </w:r>
      <w:bookmarkEnd w:id="0"/>
    </w:p>
    <w:p w14:paraId="2970DD6C" w14:textId="77777777" w:rsidR="00B46CF5" w:rsidRPr="004F14C1" w:rsidRDefault="00B46CF5" w:rsidP="00B46CF5">
      <w:pPr>
        <w:jc w:val="center"/>
        <w:rPr>
          <w:rFonts w:ascii="Verdana" w:eastAsia="Arial" w:hAnsi="Verdana" w:cs="Arial"/>
          <w:sz w:val="20"/>
          <w:lang w:val="en-US"/>
        </w:rPr>
      </w:pPr>
    </w:p>
    <w:p w14:paraId="69EB3DC4" w14:textId="77777777" w:rsidR="00B46CF5" w:rsidRPr="004F14C1" w:rsidRDefault="00B46CF5" w:rsidP="00B46CF5">
      <w:pPr>
        <w:rPr>
          <w:rFonts w:ascii="Verdana" w:eastAsia="Arial" w:hAnsi="Verdana" w:cs="Arial"/>
          <w:sz w:val="24"/>
          <w:szCs w:val="28"/>
          <w:lang w:val="en-US"/>
        </w:rPr>
      </w:pPr>
      <w:r w:rsidRPr="004F14C1">
        <w:rPr>
          <w:rFonts w:ascii="Verdana" w:eastAsia="Arial" w:hAnsi="Verdana" w:cs="Arial"/>
          <w:b/>
          <w:sz w:val="24"/>
          <w:szCs w:val="28"/>
          <w:lang w:val="en-US"/>
        </w:rPr>
        <w:t xml:space="preserve">Note:  Any work not explicitly included in the </w:t>
      </w:r>
      <w:r w:rsidRPr="004F14C1">
        <w:rPr>
          <w:rFonts w:ascii="Verdana" w:eastAsia="Arial" w:hAnsi="Verdana" w:cs="Arial"/>
          <w:b/>
          <w:i/>
          <w:sz w:val="24"/>
          <w:szCs w:val="28"/>
          <w:lang w:val="en-US"/>
        </w:rPr>
        <w:t>Project Scope Statement</w:t>
      </w:r>
      <w:r w:rsidRPr="004F14C1">
        <w:rPr>
          <w:rFonts w:ascii="Verdana" w:eastAsia="Arial" w:hAnsi="Verdana" w:cs="Arial"/>
          <w:b/>
          <w:sz w:val="24"/>
          <w:szCs w:val="28"/>
          <w:lang w:val="en-US"/>
        </w:rPr>
        <w:t xml:space="preserve"> is implicitly excluded from the project.</w:t>
      </w:r>
    </w:p>
    <w:p w14:paraId="00AD77A0" w14:textId="77777777" w:rsidR="00B46CF5" w:rsidRPr="004F14C1" w:rsidRDefault="00B46CF5" w:rsidP="00B46CF5">
      <w:pPr>
        <w:jc w:val="center"/>
        <w:rPr>
          <w:rFonts w:ascii="Verdana" w:hAnsi="Verdana"/>
          <w:sz w:val="20"/>
          <w:lang w:val="en-US"/>
        </w:rPr>
      </w:pPr>
    </w:p>
    <w:tbl>
      <w:tblPr>
        <w:tblW w:w="924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7080"/>
      </w:tblGrid>
      <w:tr w:rsidR="00B46CF5" w:rsidRPr="004F14C1" w14:paraId="5B582233" w14:textId="77777777" w:rsidTr="00EB7145">
        <w:tc>
          <w:tcPr>
            <w:tcW w:w="2160" w:type="dxa"/>
            <w:shd w:val="clear" w:color="auto" w:fill="D5DCE4" w:themeFill="text2" w:themeFillTint="33"/>
          </w:tcPr>
          <w:p w14:paraId="529C2086" w14:textId="77777777" w:rsidR="00B46CF5" w:rsidRPr="004F14C1" w:rsidRDefault="00B46CF5" w:rsidP="00550F58">
            <w:pPr>
              <w:spacing w:before="60" w:after="60"/>
              <w:rPr>
                <w:rFonts w:ascii="Verdana" w:eastAsia="Arial" w:hAnsi="Verdana" w:cs="Arial"/>
                <w:sz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sz w:val="20"/>
                <w:lang w:val="en-US"/>
              </w:rPr>
              <w:t>Project Name:</w:t>
            </w:r>
          </w:p>
        </w:tc>
        <w:tc>
          <w:tcPr>
            <w:tcW w:w="7080" w:type="dxa"/>
          </w:tcPr>
          <w:p w14:paraId="4A9899FB" w14:textId="77777777" w:rsidR="00B46CF5" w:rsidRPr="004F14C1" w:rsidRDefault="00B46CF5" w:rsidP="00550F58">
            <w:pPr>
              <w:spacing w:before="60" w:after="60"/>
              <w:rPr>
                <w:rFonts w:ascii="Verdana" w:eastAsia="Arial" w:hAnsi="Verdana" w:cs="Arial"/>
                <w:sz w:val="20"/>
                <w:lang w:val="en-US"/>
              </w:rPr>
            </w:pPr>
          </w:p>
        </w:tc>
      </w:tr>
      <w:tr w:rsidR="00B46CF5" w:rsidRPr="004F14C1" w14:paraId="6978E3BC" w14:textId="77777777" w:rsidTr="00EB7145">
        <w:tc>
          <w:tcPr>
            <w:tcW w:w="2160" w:type="dxa"/>
            <w:shd w:val="clear" w:color="auto" w:fill="D5DCE4" w:themeFill="text2" w:themeFillTint="33"/>
          </w:tcPr>
          <w:p w14:paraId="5F24ED92" w14:textId="77777777" w:rsidR="00B46CF5" w:rsidRPr="004F14C1" w:rsidRDefault="00B46CF5" w:rsidP="00550F58">
            <w:pPr>
              <w:spacing w:before="60" w:after="60"/>
              <w:rPr>
                <w:rFonts w:ascii="Verdana" w:eastAsia="Arial" w:hAnsi="Verdana" w:cs="Arial"/>
                <w:sz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sz w:val="20"/>
                <w:lang w:val="en-US"/>
              </w:rPr>
              <w:t>Prepared by:</w:t>
            </w:r>
          </w:p>
        </w:tc>
        <w:tc>
          <w:tcPr>
            <w:tcW w:w="7080" w:type="dxa"/>
          </w:tcPr>
          <w:p w14:paraId="26BADB39" w14:textId="77777777" w:rsidR="00B46CF5" w:rsidRPr="004F14C1" w:rsidRDefault="00B46CF5" w:rsidP="00550F58">
            <w:pPr>
              <w:spacing w:before="60" w:after="60"/>
              <w:rPr>
                <w:rFonts w:ascii="Verdana" w:eastAsia="Arial" w:hAnsi="Verdana" w:cs="Arial"/>
                <w:sz w:val="20"/>
                <w:lang w:val="en-US"/>
              </w:rPr>
            </w:pPr>
          </w:p>
        </w:tc>
      </w:tr>
      <w:tr w:rsidR="00B46CF5" w:rsidRPr="004F14C1" w14:paraId="784D428C" w14:textId="77777777" w:rsidTr="00EB7145">
        <w:tc>
          <w:tcPr>
            <w:tcW w:w="2160" w:type="dxa"/>
            <w:shd w:val="clear" w:color="auto" w:fill="D5DCE4" w:themeFill="text2" w:themeFillTint="33"/>
          </w:tcPr>
          <w:p w14:paraId="5DC58ED1" w14:textId="77777777" w:rsidR="00B46CF5" w:rsidRPr="004F14C1" w:rsidRDefault="00B46CF5" w:rsidP="00550F58">
            <w:pPr>
              <w:spacing w:before="60" w:after="60"/>
              <w:rPr>
                <w:rFonts w:ascii="Verdana" w:eastAsia="Arial" w:hAnsi="Verdana" w:cs="Arial"/>
                <w:sz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sz w:val="20"/>
                <w:lang w:val="en-US"/>
              </w:rPr>
              <w:t xml:space="preserve">Date </w:t>
            </w:r>
            <w:r w:rsidRPr="004F14C1">
              <w:rPr>
                <w:rFonts w:ascii="Verdana" w:eastAsia="Arial" w:hAnsi="Verdana" w:cs="Arial"/>
                <w:b/>
                <w:sz w:val="14"/>
                <w:szCs w:val="16"/>
                <w:lang w:val="en-US"/>
              </w:rPr>
              <w:t>(MM/DD/YYYY)</w:t>
            </w:r>
            <w:r w:rsidRPr="004F14C1">
              <w:rPr>
                <w:rFonts w:ascii="Verdana" w:eastAsia="Arial" w:hAnsi="Verdana" w:cs="Arial"/>
                <w:b/>
                <w:sz w:val="20"/>
                <w:lang w:val="en-US"/>
              </w:rPr>
              <w:t>:</w:t>
            </w:r>
          </w:p>
        </w:tc>
        <w:tc>
          <w:tcPr>
            <w:tcW w:w="7080" w:type="dxa"/>
          </w:tcPr>
          <w:p w14:paraId="7F04DADD" w14:textId="77777777" w:rsidR="00B46CF5" w:rsidRPr="004F14C1" w:rsidRDefault="00B46CF5" w:rsidP="00550F58">
            <w:pPr>
              <w:spacing w:before="60" w:after="60"/>
              <w:rPr>
                <w:rFonts w:ascii="Verdana" w:eastAsia="Arial" w:hAnsi="Verdana" w:cs="Arial"/>
                <w:sz w:val="20"/>
                <w:lang w:val="en-US"/>
              </w:rPr>
            </w:pPr>
          </w:p>
        </w:tc>
      </w:tr>
    </w:tbl>
    <w:p w14:paraId="46FEF536" w14:textId="77777777" w:rsidR="00B46CF5" w:rsidRPr="004F14C1" w:rsidRDefault="00B46CF5" w:rsidP="00B46CF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Verdana" w:eastAsia="Arial" w:hAnsi="Verdana" w:cs="Arial"/>
          <w:color w:val="000000"/>
          <w:sz w:val="14"/>
          <w:szCs w:val="16"/>
          <w:lang w:val="en-US"/>
        </w:rPr>
      </w:pPr>
    </w:p>
    <w:tbl>
      <w:tblPr>
        <w:tblW w:w="924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8"/>
        <w:gridCol w:w="1802"/>
        <w:gridCol w:w="6360"/>
      </w:tblGrid>
      <w:tr w:rsidR="00EB7145" w:rsidRPr="004F14C1" w14:paraId="526F7A16" w14:textId="77777777" w:rsidTr="00EB7145">
        <w:tc>
          <w:tcPr>
            <w:tcW w:w="9240" w:type="dxa"/>
            <w:gridSpan w:val="3"/>
            <w:tcBorders>
              <w:bottom w:val="nil"/>
            </w:tcBorders>
            <w:shd w:val="clear" w:color="auto" w:fill="44546A" w:themeFill="text2"/>
          </w:tcPr>
          <w:p w14:paraId="3E11F84D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Verdana" w:eastAsia="Arial" w:hAnsi="Verdana" w:cs="Arial"/>
                <w:color w:val="FFFFFF" w:themeColor="background1"/>
                <w:sz w:val="14"/>
                <w:szCs w:val="16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FFFFFF" w:themeColor="background1"/>
                <w:sz w:val="20"/>
                <w:lang w:val="en-US"/>
              </w:rPr>
              <w:t xml:space="preserve">Version History </w:t>
            </w:r>
            <w:r w:rsidRPr="004F14C1">
              <w:rPr>
                <w:rFonts w:ascii="Verdana" w:eastAsia="Arial" w:hAnsi="Verdana" w:cs="Arial"/>
                <w:b/>
                <w:color w:val="FFFFFF" w:themeColor="background1"/>
                <w:sz w:val="14"/>
                <w:szCs w:val="16"/>
                <w:lang w:val="en-US"/>
              </w:rPr>
              <w:t>(insert rows as needed):</w:t>
            </w:r>
          </w:p>
        </w:tc>
      </w:tr>
      <w:tr w:rsidR="00B46CF5" w:rsidRPr="004F14C1" w14:paraId="03AE51B9" w14:textId="77777777" w:rsidTr="00EB7145">
        <w:tc>
          <w:tcPr>
            <w:tcW w:w="1078" w:type="dxa"/>
            <w:shd w:val="clear" w:color="auto" w:fill="D5DCE4" w:themeFill="text2" w:themeFillTint="33"/>
          </w:tcPr>
          <w:p w14:paraId="19AB8F36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Version</w:t>
            </w:r>
          </w:p>
        </w:tc>
        <w:tc>
          <w:tcPr>
            <w:tcW w:w="1802" w:type="dxa"/>
            <w:shd w:val="clear" w:color="auto" w:fill="D5DCE4" w:themeFill="text2" w:themeFillTint="33"/>
          </w:tcPr>
          <w:p w14:paraId="65A1CFB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Date</w:t>
            </w:r>
          </w:p>
          <w:p w14:paraId="0BA9F201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(MM/DD/YYYY)</w:t>
            </w:r>
          </w:p>
        </w:tc>
        <w:tc>
          <w:tcPr>
            <w:tcW w:w="6360" w:type="dxa"/>
            <w:shd w:val="clear" w:color="auto" w:fill="D5DCE4" w:themeFill="text2" w:themeFillTint="33"/>
          </w:tcPr>
          <w:p w14:paraId="11B5BA07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Comments</w:t>
            </w:r>
          </w:p>
        </w:tc>
      </w:tr>
      <w:tr w:rsidR="00B46CF5" w:rsidRPr="004F14C1" w14:paraId="6541EA4D" w14:textId="77777777" w:rsidTr="00B46CF5">
        <w:tc>
          <w:tcPr>
            <w:tcW w:w="1078" w:type="dxa"/>
            <w:tcBorders>
              <w:bottom w:val="dotted" w:sz="4" w:space="0" w:color="000000"/>
              <w:right w:val="dotted" w:sz="4" w:space="0" w:color="000000"/>
            </w:tcBorders>
          </w:tcPr>
          <w:p w14:paraId="5181DC01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  <w:t>1.0</w:t>
            </w:r>
          </w:p>
        </w:tc>
        <w:tc>
          <w:tcPr>
            <w:tcW w:w="1802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DE1FC3C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6360" w:type="dxa"/>
            <w:tcBorders>
              <w:left w:val="dotted" w:sz="4" w:space="0" w:color="000000"/>
              <w:bottom w:val="dotted" w:sz="4" w:space="0" w:color="000000"/>
            </w:tcBorders>
          </w:tcPr>
          <w:p w14:paraId="61967CE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1129FA61" w14:textId="77777777" w:rsidTr="00B46CF5">
        <w:tc>
          <w:tcPr>
            <w:tcW w:w="107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CC68402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C31A1D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15CDBF20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214EEF7C" w14:textId="77777777" w:rsidTr="00B46CF5">
        <w:tc>
          <w:tcPr>
            <w:tcW w:w="1078" w:type="dxa"/>
            <w:tcBorders>
              <w:top w:val="dotted" w:sz="4" w:space="0" w:color="000000"/>
              <w:right w:val="dotted" w:sz="4" w:space="0" w:color="000000"/>
            </w:tcBorders>
          </w:tcPr>
          <w:p w14:paraId="12772738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002849DE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</w:tcBorders>
          </w:tcPr>
          <w:p w14:paraId="24A677CE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</w:tbl>
    <w:p w14:paraId="6C461B25" w14:textId="77777777" w:rsidR="00AD7D72" w:rsidRPr="004F14C1" w:rsidRDefault="00AD7D72" w:rsidP="00B46CF5">
      <w:pPr>
        <w:rPr>
          <w:rFonts w:ascii="Verdana" w:eastAsia="Arial" w:hAnsi="Verdana" w:cs="Arial"/>
          <w:color w:val="0070C0"/>
          <w:sz w:val="18"/>
          <w:lang w:val="en-US"/>
        </w:rPr>
      </w:pPr>
    </w:p>
    <w:tbl>
      <w:tblPr>
        <w:tblW w:w="92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83"/>
        <w:gridCol w:w="2057"/>
      </w:tblGrid>
      <w:tr w:rsidR="00B46CF5" w:rsidRPr="004F14C1" w14:paraId="1ACC05B5" w14:textId="77777777" w:rsidTr="00EB7145">
        <w:tc>
          <w:tcPr>
            <w:tcW w:w="9240" w:type="dxa"/>
            <w:gridSpan w:val="2"/>
            <w:shd w:val="clear" w:color="auto" w:fill="44546A" w:themeFill="text2"/>
          </w:tcPr>
          <w:p w14:paraId="588C55FF" w14:textId="77777777" w:rsidR="00B46CF5" w:rsidRPr="004F14C1" w:rsidRDefault="00B46CF5" w:rsidP="00550F58">
            <w:pPr>
              <w:pStyle w:val="berschrift3"/>
              <w:rPr>
                <w:rFonts w:ascii="Verdana" w:hAnsi="Verdana"/>
                <w:b/>
                <w:color w:val="FFFFFF"/>
                <w:sz w:val="20"/>
                <w:szCs w:val="22"/>
                <w:lang w:val="en-US"/>
              </w:rPr>
            </w:pPr>
            <w:bookmarkStart w:id="1" w:name="_Toc20908605"/>
            <w:r w:rsidRPr="004F14C1">
              <w:rPr>
                <w:rFonts w:ascii="Verdana" w:hAnsi="Verdana"/>
                <w:b/>
                <w:color w:val="FFFFFF"/>
                <w:sz w:val="22"/>
                <w:lang w:val="en-US"/>
              </w:rPr>
              <w:t>1.  Executive Summary</w:t>
            </w:r>
            <w:bookmarkEnd w:id="1"/>
          </w:p>
        </w:tc>
      </w:tr>
      <w:tr w:rsidR="00EB7145" w:rsidRPr="004F14C1" w14:paraId="4B85E624" w14:textId="77777777" w:rsidTr="00EB7145">
        <w:tc>
          <w:tcPr>
            <w:tcW w:w="9240" w:type="dxa"/>
            <w:gridSpan w:val="2"/>
            <w:shd w:val="clear" w:color="auto" w:fill="D5DCE4" w:themeFill="text2" w:themeFillTint="33"/>
          </w:tcPr>
          <w:p w14:paraId="2003C414" w14:textId="1F50ECAD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4472C4" w:themeColor="accent5"/>
                <w:sz w:val="16"/>
                <w:szCs w:val="18"/>
                <w:lang w:val="en-US"/>
              </w:rPr>
            </w:pPr>
          </w:p>
        </w:tc>
      </w:tr>
      <w:tr w:rsidR="00B46CF5" w:rsidRPr="004F14C1" w14:paraId="68DFAEED" w14:textId="77777777" w:rsidTr="00EB7145">
        <w:tc>
          <w:tcPr>
            <w:tcW w:w="9240" w:type="dxa"/>
            <w:gridSpan w:val="2"/>
          </w:tcPr>
          <w:p w14:paraId="6ADAD9BA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5BFE6D8A" w14:textId="77777777" w:rsidTr="00EB7145">
        <w:tc>
          <w:tcPr>
            <w:tcW w:w="7183" w:type="dxa"/>
            <w:shd w:val="clear" w:color="auto" w:fill="D5DCE4" w:themeFill="text2" w:themeFillTint="33"/>
          </w:tcPr>
          <w:p w14:paraId="6846ABC3" w14:textId="7E945A39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2057" w:type="dxa"/>
          </w:tcPr>
          <w:p w14:paraId="7A3846BB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4"/>
                <w:szCs w:val="16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FF0000"/>
                <w:sz w:val="16"/>
                <w:szCs w:val="16"/>
                <w:u w:val="single"/>
                <w:lang w:val="en-US"/>
              </w:rPr>
              <w:t>Link_To_Project_Charter</w:t>
            </w:r>
          </w:p>
        </w:tc>
      </w:tr>
      <w:tr w:rsidR="00B46CF5" w:rsidRPr="004F14C1" w14:paraId="59470CD8" w14:textId="77777777" w:rsidTr="00EB7145">
        <w:tc>
          <w:tcPr>
            <w:tcW w:w="9240" w:type="dxa"/>
            <w:gridSpan w:val="2"/>
          </w:tcPr>
          <w:p w14:paraId="4ABD3FD8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35AD7C01" w14:textId="77777777" w:rsidTr="00EB7145">
        <w:tc>
          <w:tcPr>
            <w:tcW w:w="9240" w:type="dxa"/>
            <w:gridSpan w:val="2"/>
            <w:shd w:val="clear" w:color="auto" w:fill="F2F2F2"/>
          </w:tcPr>
          <w:p w14:paraId="15C4B055" w14:textId="1C563173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</w:tbl>
    <w:p w14:paraId="5B7B0502" w14:textId="77777777" w:rsidR="00B46CF5" w:rsidRPr="004F14C1" w:rsidRDefault="00B46CF5" w:rsidP="00B46CF5">
      <w:pPr>
        <w:rPr>
          <w:rFonts w:ascii="Verdana" w:eastAsia="Arial" w:hAnsi="Verdana" w:cs="Arial"/>
          <w:color w:val="0070C0"/>
          <w:sz w:val="18"/>
          <w:lang w:val="en-US"/>
        </w:rPr>
      </w:pPr>
    </w:p>
    <w:tbl>
      <w:tblPr>
        <w:tblW w:w="92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240"/>
      </w:tblGrid>
      <w:tr w:rsidR="00B46CF5" w:rsidRPr="004F14C1" w14:paraId="45D7D033" w14:textId="77777777" w:rsidTr="00EB714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546A" w:themeFill="text2"/>
          </w:tcPr>
          <w:p w14:paraId="197C04FB" w14:textId="77777777" w:rsidR="00B46CF5" w:rsidRPr="004F14C1" w:rsidRDefault="00B46CF5" w:rsidP="00550F58">
            <w:pPr>
              <w:pStyle w:val="berschrift3"/>
              <w:rPr>
                <w:rFonts w:ascii="Verdana" w:hAnsi="Verdana"/>
                <w:b/>
                <w:color w:val="FFFFFF"/>
                <w:sz w:val="20"/>
                <w:szCs w:val="22"/>
                <w:lang w:val="en-US"/>
              </w:rPr>
            </w:pPr>
            <w:bookmarkStart w:id="2" w:name="_Toc20908606"/>
            <w:r w:rsidRPr="004F14C1">
              <w:rPr>
                <w:rFonts w:ascii="Verdana" w:hAnsi="Verdana"/>
                <w:b/>
                <w:color w:val="FFFFFF"/>
                <w:sz w:val="22"/>
                <w:lang w:val="en-US"/>
              </w:rPr>
              <w:t>2.  Business Objectives</w:t>
            </w:r>
            <w:bookmarkEnd w:id="2"/>
          </w:p>
        </w:tc>
      </w:tr>
      <w:tr w:rsidR="00B46CF5" w:rsidRPr="004F14C1" w14:paraId="55E16DBA" w14:textId="77777777" w:rsidTr="004F14C1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035B0527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2.1  Product Description (Solution):</w:t>
            </w:r>
          </w:p>
        </w:tc>
      </w:tr>
      <w:tr w:rsidR="00B46CF5" w:rsidRPr="004F14C1" w14:paraId="33FD6A7F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B5A21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2FF7248A" w14:textId="77777777" w:rsidTr="004F14C1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1BEB610E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2.2  Business Objectives:</w:t>
            </w:r>
          </w:p>
        </w:tc>
      </w:tr>
      <w:tr w:rsidR="00B46CF5" w:rsidRPr="004F14C1" w14:paraId="664F4793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17C6E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</w:tbl>
    <w:p w14:paraId="0A79B46A" w14:textId="3491B77A" w:rsidR="00B46CF5" w:rsidRPr="004F14C1" w:rsidRDefault="00B46CF5" w:rsidP="00B46CF5">
      <w:pPr>
        <w:rPr>
          <w:rFonts w:ascii="Verdana" w:eastAsia="Arial" w:hAnsi="Verdana" w:cs="Arial"/>
          <w:color w:val="0070C0"/>
          <w:sz w:val="18"/>
          <w:lang w:val="en-US"/>
        </w:rPr>
      </w:pPr>
    </w:p>
    <w:tbl>
      <w:tblPr>
        <w:tblW w:w="92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240"/>
      </w:tblGrid>
      <w:tr w:rsidR="00B46CF5" w:rsidRPr="004F14C1" w14:paraId="0FC3A5A4" w14:textId="77777777" w:rsidTr="00EB7145">
        <w:tc>
          <w:tcPr>
            <w:tcW w:w="92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44546A" w:themeFill="text2"/>
          </w:tcPr>
          <w:p w14:paraId="7A0AEA18" w14:textId="77777777" w:rsidR="00B46CF5" w:rsidRPr="004F14C1" w:rsidRDefault="00B46CF5" w:rsidP="00550F58">
            <w:pPr>
              <w:pStyle w:val="berschrift3"/>
              <w:rPr>
                <w:rFonts w:ascii="Verdana" w:hAnsi="Verdana"/>
                <w:b/>
                <w:color w:val="FFFFFF"/>
                <w:sz w:val="20"/>
                <w:szCs w:val="22"/>
                <w:lang w:val="en-US"/>
              </w:rPr>
            </w:pPr>
            <w:bookmarkStart w:id="3" w:name="_Toc20908607"/>
            <w:r w:rsidRPr="004F14C1">
              <w:rPr>
                <w:rFonts w:ascii="Verdana" w:hAnsi="Verdana"/>
                <w:b/>
                <w:color w:val="FFFFFF"/>
                <w:sz w:val="22"/>
                <w:lang w:val="en-US"/>
              </w:rPr>
              <w:t>3.  Project Description</w:t>
            </w:r>
            <w:bookmarkEnd w:id="3"/>
            <w:r w:rsidRPr="004F14C1">
              <w:rPr>
                <w:rFonts w:ascii="Verdana" w:hAnsi="Verdana"/>
                <w:b/>
                <w:color w:val="FFFFFF"/>
                <w:sz w:val="16"/>
                <w:szCs w:val="18"/>
                <w:lang w:val="en-US"/>
              </w:rPr>
              <w:t xml:space="preserve"> </w:t>
            </w:r>
          </w:p>
        </w:tc>
      </w:tr>
      <w:tr w:rsidR="004F14C1" w:rsidRPr="004F14C1" w14:paraId="6B385246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FB62F10" w14:textId="610B7767" w:rsidR="00B46CF5" w:rsidRPr="004F14C1" w:rsidRDefault="00B46CF5" w:rsidP="00B46CF5">
            <w:pPr>
              <w:rPr>
                <w:rFonts w:ascii="Verdana" w:hAnsi="Verdana"/>
                <w:b/>
                <w:color w:val="0070C0"/>
                <w:sz w:val="20"/>
                <w:lang w:val="en-US"/>
              </w:rPr>
            </w:pPr>
          </w:p>
        </w:tc>
      </w:tr>
      <w:tr w:rsidR="00B46CF5" w:rsidRPr="004F14C1" w14:paraId="604BAB9D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B942FC" w14:textId="77777777" w:rsidR="00B46CF5" w:rsidRPr="004F14C1" w:rsidRDefault="004F14C1" w:rsidP="00550F58">
            <w:pPr>
              <w:pStyle w:val="berschrift3"/>
              <w:spacing w:before="60"/>
              <w:rPr>
                <w:rFonts w:ascii="Verdana" w:hAnsi="Verdana"/>
                <w:b/>
                <w:sz w:val="18"/>
                <w:szCs w:val="20"/>
                <w:lang w:val="en-US"/>
              </w:rPr>
            </w:pPr>
            <w:bookmarkStart w:id="4" w:name="_Toc20908608"/>
            <w:r w:rsidRPr="004F14C1">
              <w:rPr>
                <w:rFonts w:ascii="Verdana" w:hAnsi="Verdana"/>
                <w:b/>
                <w:sz w:val="18"/>
                <w:szCs w:val="20"/>
                <w:lang w:val="en-US"/>
              </w:rPr>
              <w:t>3.1 Project</w:t>
            </w:r>
            <w:r w:rsidR="00B46CF5" w:rsidRPr="004F14C1">
              <w:rPr>
                <w:rFonts w:ascii="Verdana" w:hAnsi="Verdana"/>
                <w:b/>
                <w:sz w:val="18"/>
                <w:szCs w:val="20"/>
                <w:lang w:val="en-US"/>
              </w:rPr>
              <w:t xml:space="preserve"> Scope</w:t>
            </w:r>
            <w:bookmarkEnd w:id="4"/>
          </w:p>
        </w:tc>
      </w:tr>
      <w:tr w:rsidR="00B46CF5" w:rsidRPr="004F14C1" w14:paraId="70132F15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039FB8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72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Includes (list Deliverables):</w:t>
            </w:r>
          </w:p>
        </w:tc>
      </w:tr>
      <w:tr w:rsidR="00B46CF5" w:rsidRPr="004F14C1" w14:paraId="0B76E14E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21F48" w14:textId="77777777" w:rsidR="00B46CF5" w:rsidRPr="004F14C1" w:rsidRDefault="00B46CF5" w:rsidP="00B46CF5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3513BE66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AE202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72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Does Not Include:</w:t>
            </w:r>
          </w:p>
        </w:tc>
      </w:tr>
      <w:tr w:rsidR="00B46CF5" w:rsidRPr="004F14C1" w14:paraId="22F78DD7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C272B" w14:textId="77777777" w:rsidR="00B46CF5" w:rsidRPr="004F14C1" w:rsidRDefault="00B46CF5" w:rsidP="00B46CF5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1270BB6A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093631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lastRenderedPageBreak/>
              <w:t>3.2  Project Completion Criteria:</w:t>
            </w:r>
          </w:p>
        </w:tc>
      </w:tr>
      <w:tr w:rsidR="00B46CF5" w:rsidRPr="004F14C1" w14:paraId="6ACBFA28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27B2C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3AD5AA1C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48D30F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3.3  External Dependencies:</w:t>
            </w:r>
          </w:p>
        </w:tc>
      </w:tr>
      <w:tr w:rsidR="00B46CF5" w:rsidRPr="004F14C1" w14:paraId="3E6AB957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BCED6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1D7B0BE4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551107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3.4  Assumptions:</w:t>
            </w:r>
          </w:p>
        </w:tc>
      </w:tr>
      <w:tr w:rsidR="00B46CF5" w:rsidRPr="004F14C1" w14:paraId="2562C1C1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3F535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6D076ECE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AFD83D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3.5  Constraints:</w:t>
            </w:r>
          </w:p>
        </w:tc>
      </w:tr>
      <w:tr w:rsidR="00B46CF5" w:rsidRPr="004F14C1" w14:paraId="22667D86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2BC16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</w:tbl>
    <w:p w14:paraId="50EA35E0" w14:textId="77777777" w:rsidR="00B46CF5" w:rsidRPr="004F14C1" w:rsidRDefault="00B46CF5" w:rsidP="00B46CF5">
      <w:pPr>
        <w:rPr>
          <w:rFonts w:ascii="Verdana" w:eastAsia="Arial" w:hAnsi="Verdana" w:cs="Arial"/>
          <w:color w:val="0070C0"/>
          <w:sz w:val="18"/>
          <w:lang w:val="en-US"/>
        </w:rPr>
      </w:pPr>
    </w:p>
    <w:tbl>
      <w:tblPr>
        <w:tblW w:w="924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60"/>
        <w:gridCol w:w="1680"/>
      </w:tblGrid>
      <w:tr w:rsidR="00B46CF5" w:rsidRPr="004F14C1" w14:paraId="5C2BBC64" w14:textId="77777777" w:rsidTr="004F14C1">
        <w:tc>
          <w:tcPr>
            <w:tcW w:w="9240" w:type="dxa"/>
            <w:gridSpan w:val="2"/>
            <w:shd w:val="clear" w:color="auto" w:fill="44546A" w:themeFill="text2"/>
          </w:tcPr>
          <w:p w14:paraId="4421B50E" w14:textId="77777777" w:rsidR="00B46CF5" w:rsidRPr="004F14C1" w:rsidRDefault="00B46CF5" w:rsidP="00550F58">
            <w:pPr>
              <w:pStyle w:val="berschrift3"/>
              <w:rPr>
                <w:rFonts w:ascii="Verdana" w:hAnsi="Verdana"/>
                <w:b/>
                <w:color w:val="FFFFFF"/>
                <w:sz w:val="20"/>
                <w:szCs w:val="22"/>
                <w:lang w:val="en-US"/>
              </w:rPr>
            </w:pPr>
            <w:bookmarkStart w:id="5" w:name="_Toc20908609"/>
            <w:r w:rsidRPr="004F14C1">
              <w:rPr>
                <w:rFonts w:ascii="Verdana" w:hAnsi="Verdana"/>
                <w:b/>
                <w:color w:val="FFFFFF"/>
                <w:sz w:val="22"/>
                <w:lang w:val="en-US"/>
              </w:rPr>
              <w:t>4.  Project Milestones</w:t>
            </w:r>
            <w:bookmarkEnd w:id="5"/>
          </w:p>
        </w:tc>
      </w:tr>
      <w:tr w:rsidR="00B46CF5" w:rsidRPr="004F14C1" w14:paraId="03E2889B" w14:textId="77777777" w:rsidTr="004F14C1">
        <w:tc>
          <w:tcPr>
            <w:tcW w:w="9240" w:type="dxa"/>
            <w:gridSpan w:val="2"/>
            <w:tcBorders>
              <w:bottom w:val="nil"/>
            </w:tcBorders>
            <w:shd w:val="clear" w:color="auto" w:fill="D5DCE4" w:themeFill="text2" w:themeFillTint="33"/>
          </w:tcPr>
          <w:p w14:paraId="14E72E29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 xml:space="preserve">Estimated Schedules – </w:t>
            </w:r>
            <w:r w:rsidRPr="004F14C1">
              <w:rPr>
                <w:rFonts w:ascii="Verdana" w:eastAsia="Arial" w:hAnsi="Verdana" w:cs="Arial"/>
                <w:b/>
                <w:color w:val="000000"/>
                <w:sz w:val="14"/>
                <w:szCs w:val="16"/>
                <w:lang w:val="en-US"/>
              </w:rPr>
              <w:t>List key project milestones relative to project start. (Insert rows as needed)</w:t>
            </w:r>
          </w:p>
        </w:tc>
      </w:tr>
      <w:tr w:rsidR="00B46CF5" w:rsidRPr="004F14C1" w14:paraId="372D1BD8" w14:textId="77777777" w:rsidTr="00B46CF5">
        <w:tc>
          <w:tcPr>
            <w:tcW w:w="7560" w:type="dxa"/>
            <w:shd w:val="clear" w:color="auto" w:fill="F2F2F2"/>
          </w:tcPr>
          <w:p w14:paraId="249F4E25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Project Milestone</w:t>
            </w:r>
          </w:p>
        </w:tc>
        <w:tc>
          <w:tcPr>
            <w:tcW w:w="1680" w:type="dxa"/>
            <w:shd w:val="clear" w:color="auto" w:fill="F2F2F2"/>
          </w:tcPr>
          <w:p w14:paraId="0E859EE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Target Date (MM/DD/YYYY)</w:t>
            </w:r>
          </w:p>
        </w:tc>
      </w:tr>
      <w:tr w:rsidR="00B46CF5" w:rsidRPr="004F14C1" w14:paraId="46BD53A1" w14:textId="77777777" w:rsidTr="00B46CF5">
        <w:tc>
          <w:tcPr>
            <w:tcW w:w="7560" w:type="dxa"/>
            <w:tcBorders>
              <w:bottom w:val="dotted" w:sz="4" w:space="0" w:color="000000"/>
            </w:tcBorders>
          </w:tcPr>
          <w:p w14:paraId="5891FBD8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60" w:after="60" w:line="240" w:lineRule="auto"/>
              <w:rPr>
                <w:rFonts w:ascii="Verdana" w:hAnsi="Verdana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  <w:t>Project Start</w:t>
            </w:r>
          </w:p>
        </w:tc>
        <w:tc>
          <w:tcPr>
            <w:tcW w:w="1680" w:type="dxa"/>
            <w:tcBorders>
              <w:bottom w:val="dotted" w:sz="4" w:space="0" w:color="000000"/>
            </w:tcBorders>
          </w:tcPr>
          <w:p w14:paraId="73776728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5B7EC074" w14:textId="77777777" w:rsidTr="00B46CF5">
        <w:tc>
          <w:tcPr>
            <w:tcW w:w="7560" w:type="dxa"/>
            <w:tcBorders>
              <w:top w:val="dotted" w:sz="4" w:space="0" w:color="000000"/>
              <w:bottom w:val="dotted" w:sz="4" w:space="0" w:color="000000"/>
            </w:tcBorders>
          </w:tcPr>
          <w:p w14:paraId="683E291E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60" w:after="60" w:line="240" w:lineRule="auto"/>
              <w:rPr>
                <w:rFonts w:ascii="Verdana" w:hAnsi="Verdana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1680" w:type="dxa"/>
            <w:tcBorders>
              <w:top w:val="dotted" w:sz="4" w:space="0" w:color="000000"/>
              <w:bottom w:val="dotted" w:sz="4" w:space="0" w:color="000000"/>
            </w:tcBorders>
          </w:tcPr>
          <w:p w14:paraId="33BC57BD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360" w:hanging="3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63FDAE0A" w14:textId="77777777" w:rsidTr="00B46CF5">
        <w:tc>
          <w:tcPr>
            <w:tcW w:w="7560" w:type="dxa"/>
            <w:tcBorders>
              <w:top w:val="dotted" w:sz="4" w:space="0" w:color="000000"/>
              <w:bottom w:val="dotted" w:sz="4" w:space="0" w:color="000000"/>
            </w:tcBorders>
          </w:tcPr>
          <w:p w14:paraId="28AA1755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60" w:after="60" w:line="240" w:lineRule="auto"/>
              <w:rPr>
                <w:rFonts w:ascii="Verdana" w:hAnsi="Verdana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1680" w:type="dxa"/>
            <w:tcBorders>
              <w:top w:val="dotted" w:sz="4" w:space="0" w:color="000000"/>
              <w:bottom w:val="dotted" w:sz="4" w:space="0" w:color="000000"/>
            </w:tcBorders>
          </w:tcPr>
          <w:p w14:paraId="204DCEA7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360" w:hanging="3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112DF53B" w14:textId="77777777" w:rsidTr="00B46CF5">
        <w:tc>
          <w:tcPr>
            <w:tcW w:w="7560" w:type="dxa"/>
            <w:tcBorders>
              <w:top w:val="dotted" w:sz="4" w:space="0" w:color="000000"/>
              <w:bottom w:val="dotted" w:sz="4" w:space="0" w:color="000000"/>
            </w:tcBorders>
          </w:tcPr>
          <w:p w14:paraId="160A9984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60" w:after="60" w:line="240" w:lineRule="auto"/>
              <w:rPr>
                <w:rFonts w:ascii="Verdana" w:hAnsi="Verdana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1680" w:type="dxa"/>
            <w:tcBorders>
              <w:top w:val="dotted" w:sz="4" w:space="0" w:color="000000"/>
              <w:bottom w:val="dotted" w:sz="4" w:space="0" w:color="000000"/>
            </w:tcBorders>
          </w:tcPr>
          <w:p w14:paraId="2FB0154D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360" w:hanging="3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2944A97D" w14:textId="77777777" w:rsidTr="00B46CF5">
        <w:tc>
          <w:tcPr>
            <w:tcW w:w="7560" w:type="dxa"/>
            <w:tcBorders>
              <w:top w:val="dotted" w:sz="4" w:space="0" w:color="000000"/>
            </w:tcBorders>
          </w:tcPr>
          <w:p w14:paraId="2B258C23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60" w:after="60" w:line="240" w:lineRule="auto"/>
              <w:rPr>
                <w:rFonts w:ascii="Verdana" w:hAnsi="Verdana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  <w:t>Project Complete</w:t>
            </w:r>
          </w:p>
        </w:tc>
        <w:tc>
          <w:tcPr>
            <w:tcW w:w="1680" w:type="dxa"/>
            <w:tcBorders>
              <w:top w:val="dotted" w:sz="4" w:space="0" w:color="000000"/>
            </w:tcBorders>
          </w:tcPr>
          <w:p w14:paraId="5A7DDAED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</w:tbl>
    <w:p w14:paraId="4A26EFC2" w14:textId="77777777" w:rsidR="00B46CF5" w:rsidRPr="004F14C1" w:rsidRDefault="00B46CF5" w:rsidP="00B46CF5">
      <w:pPr>
        <w:rPr>
          <w:rFonts w:ascii="Verdana" w:eastAsia="Arial" w:hAnsi="Verdana" w:cs="Arial"/>
          <w:color w:val="0070C0"/>
          <w:sz w:val="18"/>
          <w:lang w:val="en-US"/>
        </w:rPr>
      </w:pPr>
    </w:p>
    <w:tbl>
      <w:tblPr>
        <w:tblW w:w="92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20"/>
        <w:gridCol w:w="180"/>
        <w:gridCol w:w="3330"/>
        <w:gridCol w:w="3210"/>
      </w:tblGrid>
      <w:tr w:rsidR="00B46CF5" w:rsidRPr="004F14C1" w14:paraId="7C6E606D" w14:textId="77777777" w:rsidTr="004F14C1">
        <w:tc>
          <w:tcPr>
            <w:tcW w:w="92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546A" w:themeFill="text2"/>
          </w:tcPr>
          <w:p w14:paraId="52C8CD07" w14:textId="77777777" w:rsidR="00B46CF5" w:rsidRPr="004F14C1" w:rsidRDefault="00B46CF5" w:rsidP="00550F58">
            <w:pPr>
              <w:pStyle w:val="berschrift3"/>
              <w:rPr>
                <w:rFonts w:ascii="Verdana" w:hAnsi="Verdana"/>
                <w:b/>
                <w:color w:val="FFFFFF"/>
                <w:sz w:val="20"/>
                <w:szCs w:val="22"/>
                <w:lang w:val="en-US"/>
              </w:rPr>
            </w:pPr>
            <w:bookmarkStart w:id="6" w:name="_Toc20908610"/>
            <w:r w:rsidRPr="004F14C1">
              <w:rPr>
                <w:rFonts w:ascii="Verdana" w:hAnsi="Verdana"/>
                <w:b/>
                <w:color w:val="FFFFFF"/>
                <w:sz w:val="22"/>
                <w:lang w:val="en-US"/>
              </w:rPr>
              <w:t>5.  Project Approach</w:t>
            </w:r>
            <w:bookmarkEnd w:id="6"/>
            <w:r w:rsidRPr="004F14C1">
              <w:rPr>
                <w:rFonts w:ascii="Verdana" w:hAnsi="Verdana"/>
                <w:b/>
                <w:color w:val="FFFFFF"/>
                <w:sz w:val="22"/>
                <w:lang w:val="en-US"/>
              </w:rPr>
              <w:t xml:space="preserve"> </w:t>
            </w:r>
          </w:p>
        </w:tc>
      </w:tr>
      <w:tr w:rsidR="00B46CF5" w:rsidRPr="004F14C1" w14:paraId="20E0954A" w14:textId="77777777" w:rsidTr="004F14C1">
        <w:tc>
          <w:tcPr>
            <w:tcW w:w="92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31764277" w14:textId="0FF08C0E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 xml:space="preserve">5.1   Primary Plans - </w:t>
            </w:r>
          </w:p>
        </w:tc>
      </w:tr>
      <w:tr w:rsidR="00B46CF5" w:rsidRPr="004F14C1" w14:paraId="48DC62DF" w14:textId="77777777" w:rsidTr="00B46CF5">
        <w:tc>
          <w:tcPr>
            <w:tcW w:w="92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C0B5A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61267AFA" w14:textId="77777777" w:rsidTr="004F14C1">
        <w:tc>
          <w:tcPr>
            <w:tcW w:w="9240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49C9E36C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5.2   Scheduled Status Meetings</w:t>
            </w:r>
            <w:r w:rsidRPr="004F14C1">
              <w:rPr>
                <w:rFonts w:ascii="Verdana" w:eastAsia="Arial" w:hAnsi="Verdana" w:cs="Arial"/>
                <w:color w:val="000000"/>
                <w:sz w:val="14"/>
                <w:szCs w:val="16"/>
                <w:lang w:val="en-US"/>
              </w:rPr>
              <w:t xml:space="preserve"> </w:t>
            </w:r>
            <w:r w:rsidRPr="004F14C1">
              <w:rPr>
                <w:rFonts w:ascii="Verdana" w:eastAsia="Arial" w:hAnsi="Verdana" w:cs="Arial"/>
                <w:b/>
                <w:color w:val="000000"/>
                <w:sz w:val="14"/>
                <w:szCs w:val="16"/>
                <w:lang w:val="en-US"/>
              </w:rPr>
              <w:t>(Insert rows as needed)</w:t>
            </w: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:</w:t>
            </w:r>
          </w:p>
        </w:tc>
      </w:tr>
      <w:tr w:rsidR="00B46CF5" w:rsidRPr="004F14C1" w14:paraId="7F714E1D" w14:textId="77777777" w:rsidTr="00B46CF5"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C48B35F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Meeting</w:t>
            </w:r>
          </w:p>
        </w:tc>
        <w:tc>
          <w:tcPr>
            <w:tcW w:w="35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C16023A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Purpose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360462E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Frequency</w:t>
            </w:r>
          </w:p>
        </w:tc>
      </w:tr>
      <w:tr w:rsidR="00B46CF5" w:rsidRPr="004F14C1" w14:paraId="3ACC220E" w14:textId="77777777" w:rsidTr="00B46CF5"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8CEB4F5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510" w:type="dxa"/>
            <w:gridSpan w:val="2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D00EFBF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57FA5CEF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47D11593" w14:textId="77777777" w:rsidTr="00B46CF5">
        <w:tc>
          <w:tcPr>
            <w:tcW w:w="2520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44335C6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510" w:type="dxa"/>
            <w:gridSpan w:val="2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6172B9BB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210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94C1BBF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09C6E69D" w14:textId="77777777" w:rsidTr="00B46CF5">
        <w:tc>
          <w:tcPr>
            <w:tcW w:w="2520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3B35822B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3510" w:type="dxa"/>
            <w:gridSpan w:val="2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ECF7654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3210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7FB2BAA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7A755191" w14:textId="77777777" w:rsidTr="00B46CF5">
        <w:tc>
          <w:tcPr>
            <w:tcW w:w="2520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9BDF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3510" w:type="dxa"/>
            <w:gridSpan w:val="2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8CD7E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3210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06026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4DE1F0A0" w14:textId="77777777" w:rsidTr="004F14C1">
        <w:tc>
          <w:tcPr>
            <w:tcW w:w="9240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01C7179F" w14:textId="77777777" w:rsidR="00B46CF5" w:rsidRPr="004F14C1" w:rsidRDefault="00B46CF5" w:rsidP="00550F5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5.3   Scheduled Status Reports</w:t>
            </w:r>
            <w:r w:rsidRPr="004F14C1">
              <w:rPr>
                <w:rFonts w:ascii="Verdana" w:eastAsia="Arial" w:hAnsi="Verdana" w:cs="Arial"/>
                <w:color w:val="000000"/>
                <w:sz w:val="14"/>
                <w:szCs w:val="16"/>
                <w:lang w:val="en-US"/>
              </w:rPr>
              <w:t xml:space="preserve"> </w:t>
            </w:r>
            <w:r w:rsidRPr="004F14C1">
              <w:rPr>
                <w:rFonts w:ascii="Verdana" w:eastAsia="Arial" w:hAnsi="Verdana" w:cs="Arial"/>
                <w:b/>
                <w:color w:val="000000"/>
                <w:sz w:val="14"/>
                <w:szCs w:val="16"/>
                <w:lang w:val="en-US"/>
              </w:rPr>
              <w:t>(Insert rows as needed)</w:t>
            </w: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:</w:t>
            </w:r>
          </w:p>
        </w:tc>
      </w:tr>
      <w:tr w:rsidR="00B46CF5" w:rsidRPr="004F14C1" w14:paraId="6CF710DA" w14:textId="77777777" w:rsidTr="00B46CF5"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FD8F700" w14:textId="77777777" w:rsidR="00B46CF5" w:rsidRPr="004F14C1" w:rsidRDefault="00B46CF5" w:rsidP="00550F5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Report</w:t>
            </w:r>
          </w:p>
        </w:tc>
        <w:tc>
          <w:tcPr>
            <w:tcW w:w="35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188B9C7" w14:textId="77777777" w:rsidR="00B46CF5" w:rsidRPr="004F14C1" w:rsidRDefault="00B46CF5" w:rsidP="00550F5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Purpose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54BEE06" w14:textId="77777777" w:rsidR="00B46CF5" w:rsidRPr="004F14C1" w:rsidRDefault="00B46CF5" w:rsidP="00550F5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jc w:val="center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Frequency</w:t>
            </w:r>
          </w:p>
        </w:tc>
      </w:tr>
      <w:tr w:rsidR="00B46CF5" w:rsidRPr="004F14C1" w14:paraId="4CEEF88A" w14:textId="77777777" w:rsidTr="00B46CF5"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5D4E6FA2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510" w:type="dxa"/>
            <w:gridSpan w:val="2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251D7E2F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777E8CDD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334D8A5C" w14:textId="77777777" w:rsidTr="00B46CF5">
        <w:tc>
          <w:tcPr>
            <w:tcW w:w="2520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06C1A286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510" w:type="dxa"/>
            <w:gridSpan w:val="2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4D84A0BB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210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single" w:sz="6" w:space="0" w:color="000000"/>
            </w:tcBorders>
          </w:tcPr>
          <w:p w14:paraId="74170CA8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045DBBA0" w14:textId="77777777" w:rsidTr="00B46CF5">
        <w:tc>
          <w:tcPr>
            <w:tcW w:w="2520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1B2AE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510" w:type="dxa"/>
            <w:gridSpan w:val="2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08D15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  <w:tc>
          <w:tcPr>
            <w:tcW w:w="3210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15098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1115F73D" w14:textId="77777777" w:rsidTr="004F14C1">
        <w:tc>
          <w:tcPr>
            <w:tcW w:w="92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1AF3ABE4" w14:textId="1A399C33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24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04BD586E" w14:textId="77777777" w:rsidTr="00B46CF5">
        <w:tc>
          <w:tcPr>
            <w:tcW w:w="27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BA957C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5.4   Issue Management:</w:t>
            </w:r>
          </w:p>
        </w:tc>
        <w:tc>
          <w:tcPr>
            <w:tcW w:w="6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583FA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20"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Project-related issues will be tracked, prioritized, assigned, resolved, and communicated in accordance with the </w:t>
            </w:r>
            <w:r w:rsidRPr="004F14C1">
              <w:rPr>
                <w:rFonts w:ascii="Verdana" w:eastAsia="Arial" w:hAnsi="Verdana" w:cs="Arial"/>
                <w:i/>
                <w:color w:val="000000"/>
                <w:sz w:val="18"/>
                <w:szCs w:val="20"/>
                <w:lang w:val="en-US"/>
              </w:rPr>
              <w:t>Project Management Methodology</w:t>
            </w: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.</w:t>
            </w:r>
          </w:p>
          <w:p w14:paraId="3DA4BDB3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20"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Issues will be reported using an </w:t>
            </w:r>
            <w:r w:rsidRPr="004F14C1">
              <w:rPr>
                <w:rFonts w:ascii="Verdana" w:eastAsia="Arial" w:hAnsi="Verdana" w:cs="Arial"/>
                <w:color w:val="FF0000"/>
                <w:sz w:val="18"/>
                <w:szCs w:val="20"/>
                <w:u w:val="single"/>
                <w:lang w:val="en-US"/>
              </w:rPr>
              <w:t>Issue Report Form.</w:t>
            </w:r>
            <w:r w:rsidRPr="004F14C1">
              <w:rPr>
                <w:rFonts w:ascii="Verdana" w:eastAsia="Arial" w:hAnsi="Verdana" w:cs="Arial"/>
                <w:color w:val="FF0000"/>
                <w:sz w:val="18"/>
                <w:szCs w:val="20"/>
                <w:lang w:val="en-US"/>
              </w:rPr>
              <w:t xml:space="preserve">  </w:t>
            </w: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Issue descriptions, owners, resolution and status will be maintained in an </w:t>
            </w:r>
            <w:r w:rsidRPr="004F14C1">
              <w:rPr>
                <w:rFonts w:ascii="Verdana" w:eastAsia="Arial" w:hAnsi="Verdana" w:cs="Arial"/>
                <w:color w:val="FF0000"/>
                <w:sz w:val="18"/>
                <w:szCs w:val="20"/>
                <w:u w:val="single"/>
                <w:lang w:val="en-US"/>
              </w:rPr>
              <w:t xml:space="preserve">Issues Log </w:t>
            </w: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in a standard format.</w:t>
            </w:r>
          </w:p>
          <w:p w14:paraId="740E587C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20"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lastRenderedPageBreak/>
              <w:t xml:space="preserve">Issues will be addressed with the project owner and communicated in the project weekly status report. </w:t>
            </w:r>
          </w:p>
          <w:p w14:paraId="656592CB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1DD34438" w14:textId="77777777" w:rsidTr="00B46CF5">
        <w:tc>
          <w:tcPr>
            <w:tcW w:w="27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F62FE7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lastRenderedPageBreak/>
              <w:t>5.5   Change Management:</w:t>
            </w:r>
          </w:p>
        </w:tc>
        <w:tc>
          <w:tcPr>
            <w:tcW w:w="6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896BE" w14:textId="77777777" w:rsidR="00B46CF5" w:rsidRPr="004F14C1" w:rsidRDefault="00B46CF5" w:rsidP="00550F5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Arial" w:hAnsi="Verdana" w:cs="Arial"/>
                <w:color w:val="000000"/>
                <w:sz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The change control procedures as documented in the </w:t>
            </w:r>
            <w:r w:rsidRPr="004F14C1">
              <w:rPr>
                <w:rFonts w:ascii="Verdana" w:eastAsia="Arial" w:hAnsi="Verdana" w:cs="Arial"/>
                <w:color w:val="FF0000"/>
                <w:sz w:val="18"/>
                <w:szCs w:val="20"/>
                <w:lang w:val="en-US"/>
              </w:rPr>
              <w:t xml:space="preserve">&lt;Project&gt; </w:t>
            </w: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Change Management Plan will be consistent with the Project Management Methodology and consist of the following processes</w:t>
            </w:r>
            <w:r w:rsidRPr="004F14C1">
              <w:rPr>
                <w:rFonts w:ascii="Verdana" w:eastAsia="Arial" w:hAnsi="Verdana" w:cs="Arial"/>
                <w:color w:val="000000"/>
                <w:sz w:val="20"/>
                <w:lang w:val="en-US"/>
              </w:rPr>
              <w:t>:</w:t>
            </w:r>
          </w:p>
          <w:p w14:paraId="05CDC7A6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648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A </w:t>
            </w:r>
            <w:r w:rsidRPr="004F14C1">
              <w:rPr>
                <w:rFonts w:ascii="Verdana" w:eastAsia="Arial" w:hAnsi="Verdana" w:cs="Arial"/>
                <w:color w:val="FF0000"/>
                <w:sz w:val="18"/>
                <w:szCs w:val="20"/>
                <w:u w:val="single"/>
                <w:lang w:val="en-US"/>
              </w:rPr>
              <w:t xml:space="preserve">Change Request Log </w:t>
            </w: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will be established by the Project Manager to track all changes associated with the project effort.</w:t>
            </w:r>
          </w:p>
          <w:p w14:paraId="4270EBAB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648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All Change Requests submitted via </w:t>
            </w:r>
            <w:r w:rsidRPr="004F14C1">
              <w:rPr>
                <w:rFonts w:ascii="Verdana" w:eastAsia="Arial" w:hAnsi="Verdana" w:cs="Arial"/>
                <w:color w:val="FF0000"/>
                <w:sz w:val="18"/>
                <w:szCs w:val="20"/>
                <w:u w:val="single"/>
                <w:lang w:val="en-US"/>
              </w:rPr>
              <w:t xml:space="preserve">Change Request Form </w:t>
            </w: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will be assessed to determine possible alternatives and costs.</w:t>
            </w:r>
          </w:p>
          <w:p w14:paraId="010DDA17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648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Change Requests will be reviewed and approved by the project owner.</w:t>
            </w:r>
          </w:p>
          <w:p w14:paraId="0B74451A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648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The effects of approved Change Requests on the scope and schedule of the project will be reflected in updates to the Project Plan.</w:t>
            </w:r>
          </w:p>
          <w:p w14:paraId="068BB863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648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The Change Request Log will be updated to reflect current status of Change Requests.</w:t>
            </w:r>
          </w:p>
          <w:p w14:paraId="392D66F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</w:p>
        </w:tc>
      </w:tr>
      <w:tr w:rsidR="00B46CF5" w:rsidRPr="004F14C1" w14:paraId="29726E23" w14:textId="77777777" w:rsidTr="00B46CF5">
        <w:tc>
          <w:tcPr>
            <w:tcW w:w="27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ECE286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5.6   Communication Management:</w:t>
            </w:r>
          </w:p>
        </w:tc>
        <w:tc>
          <w:tcPr>
            <w:tcW w:w="6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B01C7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The following strategies have been established to promote effective communication within and about this project.  Specific Communication policies will be documented in the </w:t>
            </w:r>
            <w:r w:rsidRPr="004F14C1">
              <w:rPr>
                <w:rFonts w:ascii="Verdana" w:eastAsia="Arial" w:hAnsi="Verdana" w:cs="Arial"/>
                <w:color w:val="FF0000"/>
                <w:sz w:val="18"/>
                <w:szCs w:val="20"/>
                <w:lang w:val="en-US"/>
              </w:rPr>
              <w:t xml:space="preserve">&lt;Project&gt; </w:t>
            </w: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Communication Plan.</w:t>
            </w:r>
          </w:p>
          <w:p w14:paraId="13723425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8"/>
              </w:tabs>
              <w:spacing w:after="0" w:line="240" w:lineRule="auto"/>
              <w:ind w:left="648"/>
              <w:jc w:val="both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The Project Manager will present project status to the project Sponsors on a weekly basis; however, </w:t>
            </w:r>
            <w:r w:rsidRPr="004F14C1">
              <w:rPr>
                <w:rFonts w:ascii="Verdana" w:eastAsia="Arial" w:hAnsi="Verdana" w:cs="Arial"/>
                <w:i/>
                <w:color w:val="000000"/>
                <w:sz w:val="18"/>
                <w:szCs w:val="20"/>
                <w:lang w:val="en-US"/>
              </w:rPr>
              <w:t>ad hoc</w:t>
            </w: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 meetings will be established at the Project Manager’s discretion as issues or change control items arise. </w:t>
            </w:r>
          </w:p>
          <w:p w14:paraId="1F471BF3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8"/>
              </w:tabs>
              <w:spacing w:before="60" w:after="0" w:line="240" w:lineRule="auto"/>
              <w:ind w:left="648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 xml:space="preserve">The Project Manager will provide a written status report to the project Sponsors on a monthly basis and distribute the Project Team meeting minutes. </w:t>
            </w:r>
          </w:p>
          <w:p w14:paraId="06080F13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8"/>
              </w:tabs>
              <w:spacing w:before="60" w:after="0" w:line="240" w:lineRule="auto"/>
              <w:ind w:left="648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The project Sponsors will be notified via e-mail of all urgent issues. Issue notification will include time constraints, and impacts, which will identify the urgency of the request for service.</w:t>
            </w:r>
          </w:p>
          <w:p w14:paraId="7E36FE8D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8"/>
              </w:tabs>
              <w:spacing w:before="60" w:after="0" w:line="240" w:lineRule="auto"/>
              <w:ind w:left="648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The Project Team will have weekly update/status meetings to review completed tasks and determine current work priorities. Minutes will be produced from all meetings.</w:t>
            </w:r>
          </w:p>
          <w:p w14:paraId="1ED05F56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8"/>
              </w:tabs>
              <w:spacing w:before="60" w:after="0" w:line="240" w:lineRule="auto"/>
              <w:ind w:left="648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All electronic Project Documents will be maintained in central storage accessible by all project stakeholders.</w:t>
            </w:r>
          </w:p>
          <w:p w14:paraId="3AE62050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06EF45FE" w14:textId="77777777" w:rsidTr="00B46CF5">
        <w:tc>
          <w:tcPr>
            <w:tcW w:w="27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F7FCB9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5.7   Procurement Management:</w:t>
            </w:r>
          </w:p>
        </w:tc>
        <w:tc>
          <w:tcPr>
            <w:tcW w:w="6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70E0A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A Procurement Management Plan will be written by the project team.  It will document the following:</w:t>
            </w:r>
          </w:p>
          <w:p w14:paraId="757BE41D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How much, when and by what means each of the goods and services that this project requires will be obtained</w:t>
            </w:r>
          </w:p>
          <w:p w14:paraId="2CEB18CF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The types of contracts required (if any)</w:t>
            </w:r>
          </w:p>
          <w:p w14:paraId="522382CF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How independent estimates (as evaluation criteria) will be obtained</w:t>
            </w:r>
          </w:p>
          <w:p w14:paraId="375E0F39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Who will actually work to procure any item or service</w:t>
            </w:r>
          </w:p>
          <w:p w14:paraId="2E7AD73F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Which procurement documents will be used</w:t>
            </w:r>
          </w:p>
          <w:p w14:paraId="39A0680D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How procurement will be coordinated with project schedule and budget</w:t>
            </w:r>
          </w:p>
          <w:p w14:paraId="59C47E3B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What a Statement of Work includes (e.g., how to describe a product or service so that a prospective seller can decide if they can supply it)</w:t>
            </w:r>
          </w:p>
          <w:p w14:paraId="622B9086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A description of RFI, RFP, and other processes (if required for the project)</w:t>
            </w:r>
          </w:p>
          <w:p w14:paraId="3C543E85" w14:textId="77777777" w:rsidR="00B46CF5" w:rsidRPr="004F14C1" w:rsidRDefault="00B46CF5" w:rsidP="00B46CF5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60" w:after="60" w:line="240" w:lineRule="auto"/>
              <w:ind w:left="360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Potential sources of goods and services.</w:t>
            </w:r>
          </w:p>
        </w:tc>
      </w:tr>
      <w:tr w:rsidR="00B46CF5" w:rsidRPr="004F14C1" w14:paraId="5BA45951" w14:textId="77777777" w:rsidTr="00B46CF5">
        <w:tc>
          <w:tcPr>
            <w:tcW w:w="27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5CD44D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lastRenderedPageBreak/>
              <w:t>5.8   Resource Management:</w:t>
            </w:r>
          </w:p>
        </w:tc>
        <w:tc>
          <w:tcPr>
            <w:tcW w:w="6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5C3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The project team will produce a Resource Management Plan that will document the following:</w:t>
            </w:r>
          </w:p>
          <w:p w14:paraId="5162DC47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Lists all major goods and services required in the project along with cost estimates and quality information.</w:t>
            </w:r>
          </w:p>
          <w:p w14:paraId="58A98222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 w:line="240" w:lineRule="auto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Indicates which goods and services will be obtained from sources outside the Organization</w:t>
            </w:r>
          </w:p>
          <w:p w14:paraId="79F2333B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60" w:after="60" w:line="240" w:lineRule="auto"/>
              <w:rPr>
                <w:rFonts w:ascii="Verdana" w:hAnsi="Verdana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  <w:t>Indicates who is assigned to the project and when.</w:t>
            </w:r>
          </w:p>
        </w:tc>
      </w:tr>
    </w:tbl>
    <w:p w14:paraId="4B034E12" w14:textId="77777777" w:rsidR="00B46CF5" w:rsidRPr="004F14C1" w:rsidRDefault="00B46CF5" w:rsidP="00B46CF5">
      <w:pPr>
        <w:rPr>
          <w:rFonts w:ascii="Verdana" w:eastAsia="Arial" w:hAnsi="Verdana" w:cs="Arial"/>
          <w:color w:val="0070C0"/>
          <w:sz w:val="18"/>
          <w:lang w:val="en-US"/>
        </w:rPr>
      </w:pPr>
    </w:p>
    <w:tbl>
      <w:tblPr>
        <w:tblW w:w="92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240"/>
      </w:tblGrid>
      <w:tr w:rsidR="00B46CF5" w:rsidRPr="004F14C1" w14:paraId="44812E63" w14:textId="77777777" w:rsidTr="004F14C1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546A" w:themeFill="text2"/>
          </w:tcPr>
          <w:p w14:paraId="58D6D39E" w14:textId="77777777" w:rsidR="00B46CF5" w:rsidRPr="004F14C1" w:rsidRDefault="00B46CF5" w:rsidP="00B46CF5">
            <w:pPr>
              <w:pStyle w:val="berschrift3"/>
              <w:rPr>
                <w:rFonts w:ascii="Verdana" w:hAnsi="Verdana"/>
                <w:b/>
                <w:color w:val="FFFFFF"/>
                <w:sz w:val="20"/>
                <w:szCs w:val="22"/>
                <w:lang w:val="en-US"/>
              </w:rPr>
            </w:pPr>
            <w:bookmarkStart w:id="7" w:name="_Toc20908611"/>
            <w:r w:rsidRPr="004F14C1">
              <w:rPr>
                <w:rFonts w:ascii="Verdana" w:hAnsi="Verdana"/>
                <w:b/>
                <w:color w:val="FFFFFF"/>
                <w:sz w:val="22"/>
                <w:lang w:val="en-US"/>
              </w:rPr>
              <w:t>6.  Authorizations</w:t>
            </w:r>
            <w:bookmarkEnd w:id="7"/>
            <w:r w:rsidRPr="004F14C1">
              <w:rPr>
                <w:rFonts w:ascii="Verdana" w:hAnsi="Verdana"/>
                <w:b/>
                <w:color w:val="FFFFFF"/>
                <w:sz w:val="22"/>
                <w:lang w:val="en-US"/>
              </w:rPr>
              <w:t xml:space="preserve">  </w:t>
            </w:r>
          </w:p>
        </w:tc>
      </w:tr>
      <w:tr w:rsidR="00B46CF5" w:rsidRPr="004F14C1" w14:paraId="0B74B78E" w14:textId="77777777" w:rsidTr="004F14C1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2ADD6B9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 xml:space="preserve">The Scope Statement, WBS, Project Schedule, Risk Management Plan and Project Budget are approved by the:  </w:t>
            </w:r>
          </w:p>
        </w:tc>
      </w:tr>
      <w:tr w:rsidR="00B46CF5" w:rsidRPr="004F14C1" w14:paraId="222B154B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B26B33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20" w:after="60" w:line="240" w:lineRule="auto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Project Sponsor</w:t>
            </w:r>
          </w:p>
          <w:p w14:paraId="32C7483D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Verdana" w:hAnsi="Verdana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Project Manager</w:t>
            </w:r>
          </w:p>
        </w:tc>
      </w:tr>
      <w:tr w:rsidR="00B46CF5" w:rsidRPr="004F14C1" w14:paraId="4F6D2541" w14:textId="77777777" w:rsidTr="004F14C1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69DC9C82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Project performance baseline changes will be approved by the:</w:t>
            </w:r>
          </w:p>
        </w:tc>
      </w:tr>
      <w:tr w:rsidR="00B46CF5" w:rsidRPr="004F14C1" w14:paraId="7221DADE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3B1C63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20" w:after="60" w:line="240" w:lineRule="auto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Project Sponsor</w:t>
            </w:r>
          </w:p>
          <w:p w14:paraId="5BBCB969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Verdana" w:hAnsi="Verdana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Project Manager</w:t>
            </w:r>
          </w:p>
        </w:tc>
      </w:tr>
      <w:tr w:rsidR="00B46CF5" w:rsidRPr="004F14C1" w14:paraId="158CA9B5" w14:textId="77777777" w:rsidTr="004F14C1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17D65BCE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Project deliverables will be approved/accepted by the:</w:t>
            </w:r>
          </w:p>
        </w:tc>
      </w:tr>
      <w:tr w:rsidR="00B46CF5" w:rsidRPr="004F14C1" w14:paraId="4645F8DF" w14:textId="77777777" w:rsidTr="00B46CF5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573D40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before="120" w:after="60" w:line="240" w:lineRule="auto"/>
              <w:rPr>
                <w:rFonts w:ascii="Verdana" w:hAnsi="Verdana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Project Sponsor</w:t>
            </w:r>
          </w:p>
          <w:p w14:paraId="3DD59871" w14:textId="77777777" w:rsidR="00B46CF5" w:rsidRPr="004F14C1" w:rsidRDefault="00B46CF5" w:rsidP="00B46CF5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Verdana" w:hAnsi="Verdana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Key Stakeholders</w:t>
            </w:r>
          </w:p>
        </w:tc>
      </w:tr>
      <w:tr w:rsidR="00B46CF5" w:rsidRPr="004F14C1" w14:paraId="38215197" w14:textId="77777777" w:rsidTr="004F14C1"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05696A57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24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 xml:space="preserve">Specific task responsibilities of project resources will be defined in the </w:t>
            </w:r>
            <w:r w:rsidRPr="004F14C1">
              <w:rPr>
                <w:rFonts w:ascii="Verdana" w:eastAsia="Arial" w:hAnsi="Verdana" w:cs="Arial"/>
                <w:b/>
                <w:i/>
                <w:color w:val="000000"/>
                <w:sz w:val="18"/>
                <w:szCs w:val="20"/>
                <w:lang w:val="en-US"/>
              </w:rPr>
              <w:t>Responsibility Assignment Matrix</w:t>
            </w: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.</w:t>
            </w:r>
          </w:p>
        </w:tc>
      </w:tr>
    </w:tbl>
    <w:p w14:paraId="7143DA5B" w14:textId="77777777" w:rsidR="00B46CF5" w:rsidRPr="004F14C1" w:rsidRDefault="00B46CF5" w:rsidP="00B46CF5">
      <w:pPr>
        <w:rPr>
          <w:rFonts w:ascii="Verdana" w:eastAsia="Arial" w:hAnsi="Verdana" w:cs="Arial"/>
          <w:color w:val="0070C0"/>
          <w:sz w:val="18"/>
          <w:lang w:val="en-US"/>
        </w:rPr>
      </w:pPr>
    </w:p>
    <w:tbl>
      <w:tblPr>
        <w:tblW w:w="924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720"/>
        <w:gridCol w:w="2700"/>
        <w:gridCol w:w="2281"/>
        <w:gridCol w:w="1559"/>
      </w:tblGrid>
      <w:tr w:rsidR="00B46CF5" w:rsidRPr="004F14C1" w14:paraId="110C4119" w14:textId="77777777" w:rsidTr="004F14C1">
        <w:tc>
          <w:tcPr>
            <w:tcW w:w="9240" w:type="dxa"/>
            <w:gridSpan w:val="5"/>
            <w:shd w:val="clear" w:color="auto" w:fill="44546A" w:themeFill="text2"/>
          </w:tcPr>
          <w:p w14:paraId="531CC05B" w14:textId="77777777" w:rsidR="00B46CF5" w:rsidRPr="004F14C1" w:rsidRDefault="00B46CF5" w:rsidP="00550F58">
            <w:pPr>
              <w:pStyle w:val="berschrift3"/>
              <w:rPr>
                <w:rFonts w:ascii="Verdana" w:hAnsi="Verdana"/>
                <w:b/>
                <w:color w:val="FFFFFF"/>
                <w:sz w:val="20"/>
                <w:szCs w:val="22"/>
                <w:lang w:val="en-US"/>
              </w:rPr>
            </w:pPr>
            <w:bookmarkStart w:id="8" w:name="_Toc20908612"/>
            <w:r w:rsidRPr="004F14C1">
              <w:rPr>
                <w:rFonts w:ascii="Verdana" w:hAnsi="Verdana"/>
                <w:b/>
                <w:color w:val="FFFFFF"/>
                <w:sz w:val="22"/>
                <w:lang w:val="en-US"/>
              </w:rPr>
              <w:t>7.  Project Scope Statement Approval / Signatures</w:t>
            </w:r>
            <w:bookmarkEnd w:id="8"/>
          </w:p>
        </w:tc>
      </w:tr>
      <w:tr w:rsidR="00B46CF5" w:rsidRPr="004F14C1" w14:paraId="6D41A772" w14:textId="77777777" w:rsidTr="004F14C1">
        <w:tc>
          <w:tcPr>
            <w:tcW w:w="1980" w:type="dxa"/>
            <w:shd w:val="clear" w:color="auto" w:fill="ACB9CA" w:themeFill="text2" w:themeFillTint="66"/>
          </w:tcPr>
          <w:p w14:paraId="1E2A0DFD" w14:textId="77777777" w:rsidR="00B46CF5" w:rsidRPr="004F14C1" w:rsidRDefault="00B46CF5" w:rsidP="00550F5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Project Name:</w:t>
            </w:r>
          </w:p>
        </w:tc>
        <w:tc>
          <w:tcPr>
            <w:tcW w:w="7260" w:type="dxa"/>
            <w:gridSpan w:val="4"/>
          </w:tcPr>
          <w:p w14:paraId="4E675556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1F8AC33B" w14:textId="77777777" w:rsidTr="004F14C1">
        <w:tc>
          <w:tcPr>
            <w:tcW w:w="1980" w:type="dxa"/>
            <w:tcBorders>
              <w:bottom w:val="nil"/>
            </w:tcBorders>
            <w:shd w:val="clear" w:color="auto" w:fill="ACB9CA" w:themeFill="text2" w:themeFillTint="66"/>
          </w:tcPr>
          <w:p w14:paraId="0AC1AD2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color w:val="000000"/>
                <w:sz w:val="18"/>
                <w:szCs w:val="20"/>
                <w:lang w:val="en-US"/>
              </w:rPr>
              <w:t>Project Manager:</w:t>
            </w:r>
          </w:p>
        </w:tc>
        <w:tc>
          <w:tcPr>
            <w:tcW w:w="7260" w:type="dxa"/>
            <w:gridSpan w:val="4"/>
            <w:tcBorders>
              <w:bottom w:val="nil"/>
            </w:tcBorders>
          </w:tcPr>
          <w:p w14:paraId="431BE0C5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66A8526C" w14:textId="77777777" w:rsidTr="004F14C1">
        <w:tc>
          <w:tcPr>
            <w:tcW w:w="9240" w:type="dxa"/>
            <w:gridSpan w:val="5"/>
            <w:tcBorders>
              <w:bottom w:val="nil"/>
            </w:tcBorders>
            <w:shd w:val="clear" w:color="auto" w:fill="D5DCE4" w:themeFill="text2" w:themeFillTint="33"/>
          </w:tcPr>
          <w:p w14:paraId="6ED34691" w14:textId="77777777" w:rsidR="00666048" w:rsidRDefault="00666048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Verdana" w:eastAsia="Arial" w:hAnsi="Verdana" w:cs="Arial"/>
                <w:b/>
                <w:i/>
                <w:color w:val="000000"/>
                <w:sz w:val="16"/>
                <w:szCs w:val="18"/>
                <w:lang w:val="en-US"/>
              </w:rPr>
            </w:pPr>
          </w:p>
          <w:p w14:paraId="245832F9" w14:textId="6286F78A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Verdana" w:eastAsia="Arial" w:hAnsi="Verdana" w:cs="Arial"/>
                <w:color w:val="000000"/>
                <w:sz w:val="16"/>
                <w:szCs w:val="18"/>
                <w:lang w:val="en-US"/>
              </w:rPr>
            </w:pPr>
            <w:r w:rsidRPr="004F14C1">
              <w:rPr>
                <w:rFonts w:ascii="Verdana" w:eastAsia="Arial" w:hAnsi="Verdana" w:cs="Arial"/>
                <w:b/>
                <w:i/>
                <w:color w:val="000000"/>
                <w:sz w:val="16"/>
                <w:szCs w:val="18"/>
                <w:lang w:val="en-US"/>
              </w:rPr>
              <w:t xml:space="preserve">I have reviewed the information contained in this </w:t>
            </w:r>
            <w:r w:rsidRPr="004F14C1">
              <w:rPr>
                <w:rFonts w:ascii="Verdana" w:eastAsia="Arial" w:hAnsi="Verdana" w:cs="Arial"/>
                <w:b/>
                <w:color w:val="000000"/>
                <w:sz w:val="16"/>
                <w:szCs w:val="18"/>
                <w:lang w:val="en-US"/>
              </w:rPr>
              <w:t>Project Scope Statement</w:t>
            </w:r>
            <w:r w:rsidRPr="004F14C1">
              <w:rPr>
                <w:rFonts w:ascii="Verdana" w:eastAsia="Arial" w:hAnsi="Verdana" w:cs="Arial"/>
                <w:b/>
                <w:i/>
                <w:color w:val="000000"/>
                <w:sz w:val="16"/>
                <w:szCs w:val="18"/>
                <w:lang w:val="en-US"/>
              </w:rPr>
              <w:t xml:space="preserve"> and agree:</w:t>
            </w:r>
          </w:p>
        </w:tc>
      </w:tr>
      <w:tr w:rsidR="00B46CF5" w:rsidRPr="004F14C1" w14:paraId="4D363FCE" w14:textId="77777777" w:rsidTr="004F14C1">
        <w:tc>
          <w:tcPr>
            <w:tcW w:w="2700" w:type="dxa"/>
            <w:gridSpan w:val="2"/>
            <w:shd w:val="clear" w:color="auto" w:fill="D5DCE4" w:themeFill="text2" w:themeFillTint="33"/>
          </w:tcPr>
          <w:p w14:paraId="626EDC83" w14:textId="77777777" w:rsidR="00B46CF5" w:rsidRPr="004F14C1" w:rsidRDefault="00B46CF5" w:rsidP="00B46CF5">
            <w:pPr>
              <w:rPr>
                <w:rFonts w:ascii="Verdana" w:hAnsi="Verdana"/>
                <w:sz w:val="20"/>
                <w:lang w:val="en-US"/>
              </w:rPr>
            </w:pPr>
            <w:r w:rsidRPr="004F14C1">
              <w:rPr>
                <w:rFonts w:ascii="Verdana" w:hAnsi="Verdana"/>
                <w:sz w:val="20"/>
                <w:lang w:val="en-US"/>
              </w:rPr>
              <w:t>Name</w:t>
            </w:r>
          </w:p>
        </w:tc>
        <w:tc>
          <w:tcPr>
            <w:tcW w:w="2700" w:type="dxa"/>
            <w:shd w:val="clear" w:color="auto" w:fill="D5DCE4" w:themeFill="text2" w:themeFillTint="33"/>
          </w:tcPr>
          <w:p w14:paraId="520E8147" w14:textId="77777777" w:rsidR="00B46CF5" w:rsidRPr="004F14C1" w:rsidRDefault="00B46CF5" w:rsidP="00B46CF5">
            <w:pPr>
              <w:rPr>
                <w:rFonts w:ascii="Verdana" w:hAnsi="Verdana"/>
                <w:sz w:val="20"/>
                <w:lang w:val="en-US"/>
              </w:rPr>
            </w:pPr>
            <w:r w:rsidRPr="004F14C1">
              <w:rPr>
                <w:rFonts w:ascii="Verdana" w:hAnsi="Verdana"/>
                <w:sz w:val="20"/>
                <w:lang w:val="en-US"/>
              </w:rPr>
              <w:t>Role</w:t>
            </w:r>
          </w:p>
        </w:tc>
        <w:tc>
          <w:tcPr>
            <w:tcW w:w="2281" w:type="dxa"/>
            <w:shd w:val="clear" w:color="auto" w:fill="D5DCE4" w:themeFill="text2" w:themeFillTint="33"/>
          </w:tcPr>
          <w:p w14:paraId="11826C05" w14:textId="77777777" w:rsidR="00B46CF5" w:rsidRPr="004F14C1" w:rsidRDefault="00B46CF5" w:rsidP="00B46CF5">
            <w:pPr>
              <w:rPr>
                <w:rFonts w:ascii="Verdana" w:hAnsi="Verdana"/>
                <w:sz w:val="20"/>
                <w:lang w:val="en-US"/>
              </w:rPr>
            </w:pPr>
            <w:r w:rsidRPr="004F14C1">
              <w:rPr>
                <w:rFonts w:ascii="Verdana" w:hAnsi="Verdana"/>
                <w:sz w:val="20"/>
                <w:lang w:val="en-US"/>
              </w:rPr>
              <w:t>Signature</w:t>
            </w:r>
          </w:p>
        </w:tc>
        <w:tc>
          <w:tcPr>
            <w:tcW w:w="1559" w:type="dxa"/>
            <w:shd w:val="clear" w:color="auto" w:fill="D5DCE4" w:themeFill="text2" w:themeFillTint="33"/>
          </w:tcPr>
          <w:p w14:paraId="5376AC85" w14:textId="77777777" w:rsidR="00B46CF5" w:rsidRPr="004F14C1" w:rsidRDefault="00B46CF5" w:rsidP="00B46CF5">
            <w:pPr>
              <w:rPr>
                <w:rFonts w:ascii="Verdana" w:hAnsi="Verdana"/>
                <w:sz w:val="20"/>
                <w:lang w:val="en-US"/>
              </w:rPr>
            </w:pPr>
            <w:r w:rsidRPr="004F14C1">
              <w:rPr>
                <w:rFonts w:ascii="Verdana" w:hAnsi="Verdana"/>
                <w:sz w:val="20"/>
                <w:lang w:val="en-US"/>
              </w:rPr>
              <w:t>Date</w:t>
            </w:r>
          </w:p>
          <w:p w14:paraId="0AC546B5" w14:textId="77777777" w:rsidR="00B46CF5" w:rsidRPr="004F14C1" w:rsidRDefault="00B46CF5" w:rsidP="00B46CF5">
            <w:pPr>
              <w:rPr>
                <w:rFonts w:ascii="Verdana" w:eastAsia="Arial" w:hAnsi="Verdana" w:cs="Arial"/>
                <w:sz w:val="14"/>
                <w:szCs w:val="16"/>
                <w:lang w:val="en-US"/>
              </w:rPr>
            </w:pPr>
            <w:r w:rsidRPr="004F14C1">
              <w:rPr>
                <w:rFonts w:ascii="Verdana" w:eastAsia="Arial" w:hAnsi="Verdana" w:cs="Arial"/>
                <w:sz w:val="14"/>
                <w:szCs w:val="16"/>
                <w:lang w:val="en-US"/>
              </w:rPr>
              <w:t>(MM/DD/YYYY)</w:t>
            </w:r>
          </w:p>
        </w:tc>
      </w:tr>
      <w:tr w:rsidR="00B46CF5" w:rsidRPr="004F14C1" w14:paraId="2200B568" w14:textId="77777777" w:rsidTr="004F14C1">
        <w:tc>
          <w:tcPr>
            <w:tcW w:w="2700" w:type="dxa"/>
            <w:gridSpan w:val="2"/>
            <w:tcBorders>
              <w:bottom w:val="dotted" w:sz="4" w:space="0" w:color="000000"/>
            </w:tcBorders>
          </w:tcPr>
          <w:p w14:paraId="353AA890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700" w:type="dxa"/>
            <w:tcBorders>
              <w:bottom w:val="dotted" w:sz="4" w:space="0" w:color="000000"/>
            </w:tcBorders>
          </w:tcPr>
          <w:p w14:paraId="26617747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281" w:type="dxa"/>
            <w:tcBorders>
              <w:bottom w:val="dotted" w:sz="4" w:space="0" w:color="000000"/>
            </w:tcBorders>
          </w:tcPr>
          <w:p w14:paraId="0429A5E7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dotted" w:sz="4" w:space="0" w:color="000000"/>
            </w:tcBorders>
          </w:tcPr>
          <w:p w14:paraId="4CCE50DB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070771EC" w14:textId="77777777" w:rsidTr="004F14C1">
        <w:tc>
          <w:tcPr>
            <w:tcW w:w="270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103C1413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14:paraId="6BDAE6B4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</w:tcPr>
          <w:p w14:paraId="47D1845F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</w:tcPr>
          <w:p w14:paraId="4BD00974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6F59090D" w14:textId="77777777" w:rsidTr="004F14C1">
        <w:tc>
          <w:tcPr>
            <w:tcW w:w="270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3AA28DA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14:paraId="71EDFCEC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</w:tcPr>
          <w:p w14:paraId="520CDFBF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</w:tcPr>
          <w:p w14:paraId="52F07F86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173DB7EA" w14:textId="77777777" w:rsidTr="004F14C1">
        <w:tc>
          <w:tcPr>
            <w:tcW w:w="270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5BD1B9A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14:paraId="02D8C1BC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</w:tcPr>
          <w:p w14:paraId="508CF428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</w:tcPr>
          <w:p w14:paraId="4A7F787A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2B1F5196" w14:textId="77777777" w:rsidTr="004F14C1">
        <w:tc>
          <w:tcPr>
            <w:tcW w:w="270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5C54C72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700" w:type="dxa"/>
            <w:tcBorders>
              <w:top w:val="dotted" w:sz="4" w:space="0" w:color="000000"/>
              <w:bottom w:val="dotted" w:sz="4" w:space="0" w:color="000000"/>
            </w:tcBorders>
          </w:tcPr>
          <w:p w14:paraId="6D129358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</w:tcPr>
          <w:p w14:paraId="7CAB8051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</w:tcPr>
          <w:p w14:paraId="5A668C40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  <w:tr w:rsidR="00B46CF5" w:rsidRPr="004F14C1" w14:paraId="68D34F93" w14:textId="77777777" w:rsidTr="004F14C1">
        <w:tc>
          <w:tcPr>
            <w:tcW w:w="2700" w:type="dxa"/>
            <w:gridSpan w:val="2"/>
            <w:tcBorders>
              <w:top w:val="dotted" w:sz="4" w:space="0" w:color="000000"/>
            </w:tcBorders>
          </w:tcPr>
          <w:p w14:paraId="6B89B544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700" w:type="dxa"/>
            <w:tcBorders>
              <w:top w:val="dotted" w:sz="4" w:space="0" w:color="000000"/>
            </w:tcBorders>
          </w:tcPr>
          <w:p w14:paraId="1CFBE060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</w:tcPr>
          <w:p w14:paraId="05DB814B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dotted" w:sz="4" w:space="0" w:color="000000"/>
            </w:tcBorders>
          </w:tcPr>
          <w:p w14:paraId="50FBD97C" w14:textId="77777777" w:rsidR="00B46CF5" w:rsidRPr="004F14C1" w:rsidRDefault="00B46CF5" w:rsidP="0055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Verdana" w:eastAsia="Arial" w:hAnsi="Verdana" w:cs="Arial"/>
                <w:color w:val="000000"/>
                <w:sz w:val="18"/>
                <w:szCs w:val="20"/>
                <w:lang w:val="en-US"/>
              </w:rPr>
            </w:pPr>
          </w:p>
        </w:tc>
      </w:tr>
    </w:tbl>
    <w:p w14:paraId="6518F80C" w14:textId="77777777" w:rsidR="00AD7D72" w:rsidRPr="004F14C1" w:rsidRDefault="00AD7D72" w:rsidP="00666048">
      <w:pPr>
        <w:rPr>
          <w:rFonts w:ascii="Verdana" w:hAnsi="Verdana"/>
          <w:sz w:val="18"/>
          <w:lang w:val="en-US"/>
        </w:rPr>
      </w:pPr>
    </w:p>
    <w:sectPr w:rsidR="00AD7D72" w:rsidRPr="004F14C1" w:rsidSect="003B43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851" w:left="1417" w:header="1470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CFAB2" w14:textId="77777777" w:rsidR="00D3177F" w:rsidRDefault="00D3177F" w:rsidP="003B7BA1">
      <w:pPr>
        <w:spacing w:after="0" w:line="240" w:lineRule="auto"/>
      </w:pPr>
      <w:r>
        <w:separator/>
      </w:r>
    </w:p>
  </w:endnote>
  <w:endnote w:type="continuationSeparator" w:id="0">
    <w:p w14:paraId="6B10A965" w14:textId="77777777" w:rsidR="00D3177F" w:rsidRDefault="00D3177F" w:rsidP="003B7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5B0DE" w14:textId="77777777" w:rsidR="00666048" w:rsidRDefault="0066604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9729F" w14:textId="71D3AFC8" w:rsidR="00E415B7" w:rsidRPr="00AD7D72" w:rsidRDefault="003B4307" w:rsidP="00AD7D72">
    <w:pPr>
      <w:pStyle w:val="Fuzeile"/>
      <w:pBdr>
        <w:top w:val="single" w:sz="4" w:space="1" w:color="006666"/>
      </w:pBdr>
      <w:rPr>
        <w:rFonts w:cstheme="minorHAnsi"/>
        <w:sz w:val="20"/>
        <w:szCs w:val="20"/>
      </w:rPr>
    </w:pPr>
    <w:r w:rsidRPr="000E1BE4">
      <w:rPr>
        <w:rFonts w:cstheme="minorHAnsi"/>
        <w:sz w:val="20"/>
        <w:szCs w:val="20"/>
      </w:rPr>
      <w:tab/>
    </w:r>
    <w:r w:rsidRPr="000E1BE4">
      <w:rPr>
        <w:rFonts w:cstheme="minorHAnsi"/>
        <w:sz w:val="20"/>
        <w:szCs w:val="20"/>
      </w:rPr>
      <w:tab/>
    </w:r>
    <w:sdt>
      <w:sdtPr>
        <w:rPr>
          <w:rFonts w:cstheme="minorHAnsi"/>
          <w:sz w:val="20"/>
          <w:szCs w:val="20"/>
        </w:rPr>
        <w:id w:val="-889572693"/>
        <w:docPartObj>
          <w:docPartGallery w:val="Page Numbers (Bottom of Page)"/>
          <w:docPartUnique/>
        </w:docPartObj>
      </w:sdtPr>
      <w:sdtContent>
        <w:sdt>
          <w:sdtPr>
            <w:rPr>
              <w:rFonts w:cstheme="minorHAnsi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12110">
              <w:rPr>
                <w:rFonts w:cstheme="minorHAnsi"/>
                <w:sz w:val="20"/>
                <w:szCs w:val="20"/>
              </w:rPr>
              <w:t xml:space="preserve">Page </w:t>
            </w:r>
            <w:r w:rsidRPr="00412110">
              <w:rPr>
                <w:rFonts w:cstheme="minorHAnsi"/>
                <w:b/>
                <w:bCs/>
                <w:sz w:val="20"/>
                <w:szCs w:val="20"/>
              </w:rPr>
              <w:fldChar w:fldCharType="begin"/>
            </w:r>
            <w:r w:rsidRPr="00412110">
              <w:rPr>
                <w:rFonts w:cstheme="minorHAnsi"/>
                <w:b/>
                <w:bCs/>
                <w:sz w:val="20"/>
                <w:szCs w:val="20"/>
              </w:rPr>
              <w:instrText xml:space="preserve"> PAGE </w:instrText>
            </w:r>
            <w:r w:rsidRPr="00412110">
              <w:rPr>
                <w:rFonts w:cstheme="minorHAnsi"/>
                <w:b/>
                <w:bCs/>
                <w:sz w:val="20"/>
                <w:szCs w:val="20"/>
              </w:rPr>
              <w:fldChar w:fldCharType="separate"/>
            </w:r>
            <w:r w:rsidR="007E1848">
              <w:rPr>
                <w:rFonts w:cstheme="minorHAnsi"/>
                <w:b/>
                <w:bCs/>
                <w:noProof/>
                <w:sz w:val="20"/>
                <w:szCs w:val="20"/>
              </w:rPr>
              <w:t>6</w:t>
            </w:r>
            <w:r w:rsidRPr="00412110">
              <w:rPr>
                <w:rFonts w:cstheme="minorHAnsi"/>
                <w:sz w:val="20"/>
                <w:szCs w:val="20"/>
              </w:rPr>
              <w:fldChar w:fldCharType="end"/>
            </w:r>
            <w:r w:rsidRPr="00412110">
              <w:rPr>
                <w:rFonts w:cstheme="minorHAnsi"/>
                <w:sz w:val="20"/>
                <w:szCs w:val="20"/>
              </w:rPr>
              <w:t xml:space="preserve"> of </w:t>
            </w:r>
            <w:r w:rsidRPr="00412110">
              <w:rPr>
                <w:rFonts w:cstheme="minorHAnsi"/>
                <w:b/>
                <w:bCs/>
                <w:sz w:val="20"/>
                <w:szCs w:val="20"/>
              </w:rPr>
              <w:fldChar w:fldCharType="begin"/>
            </w:r>
            <w:r w:rsidRPr="00412110">
              <w:rPr>
                <w:rFonts w:cstheme="minorHAnsi"/>
                <w:b/>
                <w:bCs/>
                <w:sz w:val="20"/>
                <w:szCs w:val="20"/>
              </w:rPr>
              <w:instrText xml:space="preserve"> NUMPAGES  </w:instrText>
            </w:r>
            <w:r w:rsidRPr="00412110">
              <w:rPr>
                <w:rFonts w:cstheme="minorHAnsi"/>
                <w:b/>
                <w:bCs/>
                <w:sz w:val="20"/>
                <w:szCs w:val="20"/>
              </w:rPr>
              <w:fldChar w:fldCharType="separate"/>
            </w:r>
            <w:r w:rsidR="007E1848">
              <w:rPr>
                <w:rFonts w:cstheme="minorHAnsi"/>
                <w:b/>
                <w:bCs/>
                <w:noProof/>
                <w:sz w:val="20"/>
                <w:szCs w:val="20"/>
              </w:rPr>
              <w:t>6</w:t>
            </w:r>
            <w:r w:rsidRPr="00412110">
              <w:rPr>
                <w:rFonts w:cstheme="minorHAnsi"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17A1" w14:textId="77777777" w:rsidR="00666048" w:rsidRDefault="0066604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34DE" w14:textId="77777777" w:rsidR="00D3177F" w:rsidRDefault="00D3177F" w:rsidP="003B7BA1">
      <w:pPr>
        <w:spacing w:after="0" w:line="240" w:lineRule="auto"/>
      </w:pPr>
      <w:r>
        <w:separator/>
      </w:r>
    </w:p>
  </w:footnote>
  <w:footnote w:type="continuationSeparator" w:id="0">
    <w:p w14:paraId="1DB9BC0D" w14:textId="77777777" w:rsidR="00D3177F" w:rsidRDefault="00D3177F" w:rsidP="003B7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DB49" w14:textId="77777777" w:rsidR="00666048" w:rsidRDefault="0066604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DFCE" w14:textId="77777777" w:rsidR="00D62D76" w:rsidRDefault="00D62D76" w:rsidP="003B4307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F941" w14:textId="77777777" w:rsidR="00666048" w:rsidRDefault="0066604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4D9"/>
    <w:multiLevelType w:val="multilevel"/>
    <w:tmpl w:val="D842D7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B00F91"/>
    <w:multiLevelType w:val="multilevel"/>
    <w:tmpl w:val="A7166F1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0D6876E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3715B2"/>
    <w:multiLevelType w:val="multilevel"/>
    <w:tmpl w:val="E71E13BE"/>
    <w:lvl w:ilvl="0">
      <w:start w:val="141551296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13C5483"/>
    <w:multiLevelType w:val="multilevel"/>
    <w:tmpl w:val="B56A473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3BA75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E86FF7"/>
    <w:multiLevelType w:val="hybridMultilevel"/>
    <w:tmpl w:val="29528D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700E8"/>
    <w:multiLevelType w:val="multilevel"/>
    <w:tmpl w:val="C44E5D2E"/>
    <w:lvl w:ilvl="0">
      <w:start w:val="10042704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554066A"/>
    <w:multiLevelType w:val="multilevel"/>
    <w:tmpl w:val="9CFAC31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43793FD0"/>
    <w:multiLevelType w:val="multilevel"/>
    <w:tmpl w:val="9C20E07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0" w15:restartNumberingAfterBreak="0">
    <w:nsid w:val="51BC5755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8A39E4"/>
    <w:multiLevelType w:val="multilevel"/>
    <w:tmpl w:val="3B243D26"/>
    <w:lvl w:ilvl="0">
      <w:start w:val="10041984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5F7C6AF4"/>
    <w:multiLevelType w:val="multilevel"/>
    <w:tmpl w:val="C4F818F4"/>
    <w:lvl w:ilvl="0">
      <w:start w:val="117455344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2DC5A25"/>
    <w:multiLevelType w:val="multilevel"/>
    <w:tmpl w:val="26FA91D6"/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4" w15:restartNumberingAfterBreak="0">
    <w:nsid w:val="64EC768F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09F63AF"/>
    <w:multiLevelType w:val="multilevel"/>
    <w:tmpl w:val="E29AE234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eastAsia="Arial" w:hAnsi="Arial" w:cs="Arial"/>
        <w:vertAlign w:val="baseline"/>
      </w:rPr>
    </w:lvl>
  </w:abstractNum>
  <w:abstractNum w:abstractNumId="16" w15:restartNumberingAfterBreak="0">
    <w:nsid w:val="71E52F1D"/>
    <w:multiLevelType w:val="multilevel"/>
    <w:tmpl w:val="384AE39E"/>
    <w:lvl w:ilvl="0">
      <w:start w:val="121668640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7EB53B3F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5094546">
    <w:abstractNumId w:val="14"/>
  </w:num>
  <w:num w:numId="2" w16cid:durableId="2014337140">
    <w:abstractNumId w:val="2"/>
  </w:num>
  <w:num w:numId="3" w16cid:durableId="20011225">
    <w:abstractNumId w:val="0"/>
  </w:num>
  <w:num w:numId="4" w16cid:durableId="1675453418">
    <w:abstractNumId w:val="17"/>
  </w:num>
  <w:num w:numId="5" w16cid:durableId="1435394585">
    <w:abstractNumId w:val="5"/>
  </w:num>
  <w:num w:numId="6" w16cid:durableId="1483885734">
    <w:abstractNumId w:val="10"/>
  </w:num>
  <w:num w:numId="7" w16cid:durableId="1272937470">
    <w:abstractNumId w:val="6"/>
  </w:num>
  <w:num w:numId="8" w16cid:durableId="217128451">
    <w:abstractNumId w:val="16"/>
  </w:num>
  <w:num w:numId="9" w16cid:durableId="1165435602">
    <w:abstractNumId w:val="9"/>
  </w:num>
  <w:num w:numId="10" w16cid:durableId="2033341225">
    <w:abstractNumId w:val="8"/>
  </w:num>
  <w:num w:numId="11" w16cid:durableId="398794864">
    <w:abstractNumId w:val="3"/>
  </w:num>
  <w:num w:numId="12" w16cid:durableId="925303231">
    <w:abstractNumId w:val="4"/>
  </w:num>
  <w:num w:numId="13" w16cid:durableId="890926011">
    <w:abstractNumId w:val="13"/>
  </w:num>
  <w:num w:numId="14" w16cid:durableId="527570549">
    <w:abstractNumId w:val="12"/>
  </w:num>
  <w:num w:numId="15" w16cid:durableId="1783842750">
    <w:abstractNumId w:val="1"/>
  </w:num>
  <w:num w:numId="16" w16cid:durableId="325403713">
    <w:abstractNumId w:val="15"/>
  </w:num>
  <w:num w:numId="17" w16cid:durableId="302777304">
    <w:abstractNumId w:val="7"/>
  </w:num>
  <w:num w:numId="18" w16cid:durableId="12005811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C90"/>
    <w:rsid w:val="00002E67"/>
    <w:rsid w:val="000255F3"/>
    <w:rsid w:val="00040C86"/>
    <w:rsid w:val="000776B9"/>
    <w:rsid w:val="00096B6A"/>
    <w:rsid w:val="000A1652"/>
    <w:rsid w:val="000D6A5A"/>
    <w:rsid w:val="000E1BE4"/>
    <w:rsid w:val="000E3068"/>
    <w:rsid w:val="00122D91"/>
    <w:rsid w:val="00137543"/>
    <w:rsid w:val="001744A2"/>
    <w:rsid w:val="001752A1"/>
    <w:rsid w:val="00187942"/>
    <w:rsid w:val="001E00A6"/>
    <w:rsid w:val="00203B20"/>
    <w:rsid w:val="00230032"/>
    <w:rsid w:val="00242EBC"/>
    <w:rsid w:val="002A48DB"/>
    <w:rsid w:val="002B28BF"/>
    <w:rsid w:val="002C76AF"/>
    <w:rsid w:val="002F0867"/>
    <w:rsid w:val="00305278"/>
    <w:rsid w:val="00314830"/>
    <w:rsid w:val="00316A71"/>
    <w:rsid w:val="00340726"/>
    <w:rsid w:val="003719DF"/>
    <w:rsid w:val="00384152"/>
    <w:rsid w:val="003A36CE"/>
    <w:rsid w:val="003B4307"/>
    <w:rsid w:val="003B7BA1"/>
    <w:rsid w:val="003C21D0"/>
    <w:rsid w:val="003E0ABD"/>
    <w:rsid w:val="003E57F7"/>
    <w:rsid w:val="00412110"/>
    <w:rsid w:val="0044340A"/>
    <w:rsid w:val="004742DC"/>
    <w:rsid w:val="00475CE9"/>
    <w:rsid w:val="004F14C1"/>
    <w:rsid w:val="004F34AA"/>
    <w:rsid w:val="0050364D"/>
    <w:rsid w:val="00511442"/>
    <w:rsid w:val="00542C90"/>
    <w:rsid w:val="00583364"/>
    <w:rsid w:val="00615864"/>
    <w:rsid w:val="0063701F"/>
    <w:rsid w:val="00666048"/>
    <w:rsid w:val="0067032F"/>
    <w:rsid w:val="00671672"/>
    <w:rsid w:val="006A574C"/>
    <w:rsid w:val="007777A4"/>
    <w:rsid w:val="0079498F"/>
    <w:rsid w:val="007E1848"/>
    <w:rsid w:val="00823F3E"/>
    <w:rsid w:val="00841306"/>
    <w:rsid w:val="00841850"/>
    <w:rsid w:val="008615F7"/>
    <w:rsid w:val="008657B2"/>
    <w:rsid w:val="008658FB"/>
    <w:rsid w:val="00870936"/>
    <w:rsid w:val="008841CC"/>
    <w:rsid w:val="008B41F2"/>
    <w:rsid w:val="008D338D"/>
    <w:rsid w:val="008F6ABF"/>
    <w:rsid w:val="00936DF5"/>
    <w:rsid w:val="00937AE6"/>
    <w:rsid w:val="00956B98"/>
    <w:rsid w:val="0097133A"/>
    <w:rsid w:val="00973629"/>
    <w:rsid w:val="00973C85"/>
    <w:rsid w:val="0097709B"/>
    <w:rsid w:val="009874F7"/>
    <w:rsid w:val="009A33DB"/>
    <w:rsid w:val="009B3127"/>
    <w:rsid w:val="009C03E2"/>
    <w:rsid w:val="009C1F0B"/>
    <w:rsid w:val="00A05808"/>
    <w:rsid w:val="00A4529D"/>
    <w:rsid w:val="00A45376"/>
    <w:rsid w:val="00A64535"/>
    <w:rsid w:val="00AA01B3"/>
    <w:rsid w:val="00AD7D72"/>
    <w:rsid w:val="00AE2C69"/>
    <w:rsid w:val="00B2755B"/>
    <w:rsid w:val="00B46CF5"/>
    <w:rsid w:val="00B77E48"/>
    <w:rsid w:val="00B87810"/>
    <w:rsid w:val="00BC0157"/>
    <w:rsid w:val="00BC27DB"/>
    <w:rsid w:val="00BE7067"/>
    <w:rsid w:val="00C32AEE"/>
    <w:rsid w:val="00C41E5E"/>
    <w:rsid w:val="00C86E93"/>
    <w:rsid w:val="00CD4BC2"/>
    <w:rsid w:val="00D3129F"/>
    <w:rsid w:val="00D3177F"/>
    <w:rsid w:val="00D43CA1"/>
    <w:rsid w:val="00D51E70"/>
    <w:rsid w:val="00D55D49"/>
    <w:rsid w:val="00D62D76"/>
    <w:rsid w:val="00D74B41"/>
    <w:rsid w:val="00E01E4E"/>
    <w:rsid w:val="00E415B7"/>
    <w:rsid w:val="00E76956"/>
    <w:rsid w:val="00E841BF"/>
    <w:rsid w:val="00EB4CBF"/>
    <w:rsid w:val="00EB7096"/>
    <w:rsid w:val="00EB7145"/>
    <w:rsid w:val="00EE10E0"/>
    <w:rsid w:val="00F06C8D"/>
    <w:rsid w:val="00F138B2"/>
    <w:rsid w:val="00F44259"/>
    <w:rsid w:val="00F71EB3"/>
    <w:rsid w:val="00F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000627"/>
  <w15:chartTrackingRefBased/>
  <w15:docId w15:val="{6DE3FFFF-5064-45DF-9AB6-5E7B1A0A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3B7B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B7B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3B7B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7B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7BA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7B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7BA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7BA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7BA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4340A"/>
    <w:rPr>
      <w:color w:val="auto"/>
      <w:u w:val="none"/>
    </w:rPr>
  </w:style>
  <w:style w:type="character" w:styleId="BesuchterLink">
    <w:name w:val="FollowedHyperlink"/>
    <w:basedOn w:val="Absatz-Standardschriftart"/>
    <w:uiPriority w:val="99"/>
    <w:unhideWhenUsed/>
    <w:rsid w:val="0044340A"/>
    <w:rPr>
      <w:color w:val="auto"/>
      <w:u w:val="single"/>
    </w:rPr>
  </w:style>
  <w:style w:type="paragraph" w:styleId="KeinLeerraum">
    <w:name w:val="No Spacing"/>
    <w:link w:val="KeinLeerraumZchn"/>
    <w:uiPriority w:val="1"/>
    <w:qFormat/>
    <w:rsid w:val="003B7BA1"/>
    <w:pPr>
      <w:spacing w:after="0" w:line="240" w:lineRule="auto"/>
    </w:pPr>
    <w:rPr>
      <w:rFonts w:eastAsiaTheme="minorEastAsia"/>
      <w:lang w:val="en-US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3B7BA1"/>
    <w:rPr>
      <w:rFonts w:eastAsiaTheme="minorEastAsia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B7B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B7BA1"/>
    <w:pPr>
      <w:outlineLvl w:val="9"/>
    </w:pPr>
    <w:rPr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B7B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B7B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7BA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7BA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7B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7B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7B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7BA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Verzeichnis1">
    <w:name w:val="toc 1"/>
    <w:basedOn w:val="Standard"/>
    <w:next w:val="Standard"/>
    <w:autoRedefine/>
    <w:uiPriority w:val="39"/>
    <w:unhideWhenUsed/>
    <w:rsid w:val="001752A1"/>
    <w:pPr>
      <w:tabs>
        <w:tab w:val="left" w:pos="440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B7BA1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3B7BA1"/>
    <w:pPr>
      <w:spacing w:after="100"/>
      <w:ind w:left="440"/>
    </w:pPr>
  </w:style>
  <w:style w:type="paragraph" w:styleId="Kopfzeile">
    <w:name w:val="header"/>
    <w:basedOn w:val="Standard"/>
    <w:link w:val="KopfzeileZchn"/>
    <w:uiPriority w:val="99"/>
    <w:unhideWhenUsed/>
    <w:rsid w:val="003B7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B7BA1"/>
  </w:style>
  <w:style w:type="paragraph" w:styleId="Fuzeile">
    <w:name w:val="footer"/>
    <w:basedOn w:val="Standard"/>
    <w:link w:val="FuzeileZchn"/>
    <w:uiPriority w:val="99"/>
    <w:unhideWhenUsed/>
    <w:rsid w:val="003B7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B7BA1"/>
  </w:style>
  <w:style w:type="table" w:styleId="Tabellenraster">
    <w:name w:val="Table Grid"/>
    <w:basedOn w:val="NormaleTabelle"/>
    <w:uiPriority w:val="39"/>
    <w:rsid w:val="003B7B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1752A1"/>
    <w:rPr>
      <w:color w:val="808080"/>
    </w:rPr>
  </w:style>
  <w:style w:type="paragraph" w:styleId="Listenabsatz">
    <w:name w:val="List Paragraph"/>
    <w:basedOn w:val="Standard"/>
    <w:uiPriority w:val="34"/>
    <w:qFormat/>
    <w:rsid w:val="00973C85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7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yegin\Desktop\ValueGovernance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B33A4-1324-4C4B-AC29-0DC08105E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ValueGovernance Document Template.dotx</Template>
  <TotalTime>0</TotalTime>
  <Pages>4</Pages>
  <Words>726</Words>
  <Characters>4469</Characters>
  <Application>Microsoft Office Word</Application>
  <DocSecurity>0</DocSecurity>
  <Lines>1117</Lines>
  <Paragraphs>324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your Company name</Company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Document title</dc:subject>
  <dc:creator>Nevzat Yegin</dc:creator>
  <cp:keywords/>
  <dc:description/>
  <cp:lastModifiedBy>Hefter, Michael</cp:lastModifiedBy>
  <cp:revision>3</cp:revision>
  <cp:lastPrinted>2018-12-21T16:49:00Z</cp:lastPrinted>
  <dcterms:created xsi:type="dcterms:W3CDTF">2025-05-14T13:28:00Z</dcterms:created>
  <dcterms:modified xsi:type="dcterms:W3CDTF">2026-03-09T08:18:00Z</dcterms:modified>
</cp:coreProperties>
</file>